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413C" w:rsidRDefault="00D5413C">
      <w:pPr>
        <w:pStyle w:val="Foto"/>
      </w:pPr>
      <w:r>
        <w:rPr>
          <w:noProof/>
          <w:lang w:val="en-US" w:eastAsia="en-US"/>
        </w:rPr>
        <w:drawing>
          <wp:inline distT="0" distB="0" distL="0" distR="0" wp14:anchorId="41E1850F" wp14:editId="03BA69C5">
            <wp:extent cx="5440680" cy="3060382"/>
            <wp:effectExtent l="0" t="0" r="7620" b="6985"/>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8"/>
                    <a:stretch>
                      <a:fillRect/>
                    </a:stretch>
                  </pic:blipFill>
                  <pic:spPr>
                    <a:xfrm>
                      <a:off x="0" y="0"/>
                      <a:ext cx="5440680" cy="3060382"/>
                    </a:xfrm>
                    <a:prstGeom prst="rect">
                      <a:avLst/>
                    </a:prstGeom>
                  </pic:spPr>
                </pic:pic>
              </a:graphicData>
            </a:graphic>
          </wp:inline>
        </w:drawing>
      </w:r>
    </w:p>
    <w:p w:rsidR="001638F6" w:rsidRDefault="00293980" w:rsidP="00D5413C">
      <w:pPr>
        <w:pStyle w:val="Titel"/>
      </w:pPr>
      <w:r>
        <w:t>Persoonlijk profileren</w:t>
      </w:r>
    </w:p>
    <w:p w:rsidR="001638F6" w:rsidRPr="00D5413C" w:rsidRDefault="00293980" w:rsidP="00D5413C">
      <w:pPr>
        <w:pStyle w:val="Ondertitel"/>
      </w:pPr>
      <w:r>
        <w:t>Keuzedeel 24 boost</w:t>
      </w:r>
    </w:p>
    <w:p w:rsidR="003422FF" w:rsidRDefault="00293980" w:rsidP="00293980">
      <w:pPr>
        <w:pStyle w:val="Contactgegevens"/>
      </w:pPr>
      <w:r>
        <w:t>Naam: Willem Spakman</w:t>
      </w:r>
      <w:r w:rsidR="00D5413C">
        <w:rPr>
          <w:lang w:bidi="nl-NL"/>
        </w:rPr>
        <w:t xml:space="preserve"> | </w:t>
      </w:r>
      <w:r>
        <w:t>Studentnummer: 0046997</w:t>
      </w:r>
      <w:r w:rsidR="00D5413C">
        <w:rPr>
          <w:lang w:bidi="nl-NL"/>
        </w:rPr>
        <w:t xml:space="preserve"> | </w:t>
      </w:r>
      <w:sdt>
        <w:sdtPr>
          <w:alias w:val="Datum:"/>
          <w:tag w:val="Datum:"/>
          <w:id w:val="-35980865"/>
          <w:placeholder>
            <w:docPart w:val="81AF9EEAD4AE41C0BF33AA792CB04792"/>
          </w:placeholder>
          <w:temporary/>
          <w:showingPlcHdr/>
          <w15:appearance w15:val="hidden"/>
        </w:sdtPr>
        <w:sdtContent>
          <w:r w:rsidR="00D5413C">
            <w:rPr>
              <w:lang w:bidi="nl-NL"/>
            </w:rPr>
            <w:t>Datum</w:t>
          </w:r>
        </w:sdtContent>
      </w:sdt>
      <w:r>
        <w:t xml:space="preserve"> 27-11-2018</w:t>
      </w:r>
      <w:r w:rsidR="003422FF">
        <w:rPr>
          <w:lang w:bidi="nl-NL"/>
        </w:rPr>
        <w:br w:type="page"/>
      </w:r>
    </w:p>
    <w:sdt>
      <w:sdtPr>
        <w:rPr>
          <w:rFonts w:asciiTheme="minorHAnsi" w:eastAsiaTheme="minorEastAsia" w:hAnsiTheme="minorHAnsi" w:cstheme="minorBidi"/>
          <w:color w:val="4D322D" w:themeColor="text2"/>
          <w:sz w:val="22"/>
          <w:szCs w:val="22"/>
        </w:rPr>
        <w:id w:val="-1448997076"/>
        <w:docPartObj>
          <w:docPartGallery w:val="Table of Contents"/>
          <w:docPartUnique/>
        </w:docPartObj>
      </w:sdtPr>
      <w:sdtEndPr>
        <w:rPr>
          <w:b/>
          <w:bCs/>
        </w:rPr>
      </w:sdtEndPr>
      <w:sdtContent>
        <w:p w:rsidR="004377FC" w:rsidRDefault="004377FC">
          <w:pPr>
            <w:pStyle w:val="Kopvaninhoudsopgave"/>
          </w:pPr>
          <w:r>
            <w:t>Inhoud</w:t>
          </w:r>
        </w:p>
        <w:p w:rsidR="004377FC" w:rsidRDefault="004377FC">
          <w:pPr>
            <w:pStyle w:val="Inhopg1"/>
            <w:tabs>
              <w:tab w:val="right" w:leader="dot" w:pos="8608"/>
            </w:tabs>
            <w:rPr>
              <w:noProof/>
              <w:color w:val="auto"/>
              <w:lang w:eastAsia="nl-NL"/>
            </w:rPr>
          </w:pPr>
          <w:r>
            <w:rPr>
              <w:b/>
              <w:bCs/>
            </w:rPr>
            <w:fldChar w:fldCharType="begin"/>
          </w:r>
          <w:r>
            <w:rPr>
              <w:b/>
              <w:bCs/>
            </w:rPr>
            <w:instrText xml:space="preserve"> TOC \o "1-3" \h \z \u </w:instrText>
          </w:r>
          <w:r>
            <w:rPr>
              <w:b/>
              <w:bCs/>
            </w:rPr>
            <w:fldChar w:fldCharType="separate"/>
          </w:r>
          <w:hyperlink w:anchor="_Toc921193" w:history="1">
            <w:r w:rsidRPr="004A0C6A">
              <w:rPr>
                <w:rStyle w:val="Hyperlink"/>
                <w:noProof/>
              </w:rPr>
              <w:t>Keuzedeel Persoonlijk profileren niveau 3-4 - 01 Over dit keuzedeel</w:t>
            </w:r>
            <w:r>
              <w:rPr>
                <w:noProof/>
                <w:webHidden/>
              </w:rPr>
              <w:tab/>
            </w:r>
            <w:r>
              <w:rPr>
                <w:noProof/>
                <w:webHidden/>
              </w:rPr>
              <w:fldChar w:fldCharType="begin"/>
            </w:r>
            <w:r>
              <w:rPr>
                <w:noProof/>
                <w:webHidden/>
              </w:rPr>
              <w:instrText xml:space="preserve"> PAGEREF _Toc921193 \h </w:instrText>
            </w:r>
            <w:r>
              <w:rPr>
                <w:noProof/>
                <w:webHidden/>
              </w:rPr>
            </w:r>
            <w:r>
              <w:rPr>
                <w:noProof/>
                <w:webHidden/>
              </w:rPr>
              <w:fldChar w:fldCharType="separate"/>
            </w:r>
            <w:r w:rsidR="00CF73DB">
              <w:rPr>
                <w:noProof/>
                <w:webHidden/>
              </w:rPr>
              <w:t>3</w:t>
            </w:r>
            <w:r>
              <w:rPr>
                <w:noProof/>
                <w:webHidden/>
              </w:rPr>
              <w:fldChar w:fldCharType="end"/>
            </w:r>
          </w:hyperlink>
        </w:p>
        <w:p w:rsidR="004377FC" w:rsidRDefault="003F0D66">
          <w:pPr>
            <w:pStyle w:val="Inhopg1"/>
            <w:tabs>
              <w:tab w:val="right" w:leader="dot" w:pos="8608"/>
            </w:tabs>
            <w:rPr>
              <w:noProof/>
              <w:color w:val="auto"/>
              <w:lang w:eastAsia="nl-NL"/>
            </w:rPr>
          </w:pPr>
          <w:hyperlink w:anchor="_Toc921194" w:history="1">
            <w:r w:rsidR="004377FC" w:rsidRPr="004A0C6A">
              <w:rPr>
                <w:rStyle w:val="Hyperlink"/>
                <w:noProof/>
              </w:rPr>
              <w:t>Opdracht 1. Waar denk jij aan bij persoonlijk profileren?</w:t>
            </w:r>
            <w:r w:rsidR="004377FC">
              <w:rPr>
                <w:noProof/>
                <w:webHidden/>
              </w:rPr>
              <w:tab/>
            </w:r>
            <w:r w:rsidR="004377FC">
              <w:rPr>
                <w:noProof/>
                <w:webHidden/>
              </w:rPr>
              <w:fldChar w:fldCharType="begin"/>
            </w:r>
            <w:r w:rsidR="004377FC">
              <w:rPr>
                <w:noProof/>
                <w:webHidden/>
              </w:rPr>
              <w:instrText xml:space="preserve"> PAGEREF _Toc921194 \h </w:instrText>
            </w:r>
            <w:r w:rsidR="004377FC">
              <w:rPr>
                <w:noProof/>
                <w:webHidden/>
              </w:rPr>
            </w:r>
            <w:r w:rsidR="004377FC">
              <w:rPr>
                <w:noProof/>
                <w:webHidden/>
              </w:rPr>
              <w:fldChar w:fldCharType="separate"/>
            </w:r>
            <w:r w:rsidR="00CF73DB">
              <w:rPr>
                <w:noProof/>
                <w:webHidden/>
              </w:rPr>
              <w:t>3</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195" w:history="1">
            <w:r w:rsidR="004377FC" w:rsidRPr="004A0C6A">
              <w:rPr>
                <w:rStyle w:val="Hyperlink"/>
                <w:noProof/>
              </w:rPr>
              <w:t>Keuzedeel Persoonlijk profileren niveau 3-4 - 01 Over dit keuzedeel</w:t>
            </w:r>
            <w:r w:rsidR="004377FC">
              <w:rPr>
                <w:noProof/>
                <w:webHidden/>
              </w:rPr>
              <w:tab/>
            </w:r>
            <w:r w:rsidR="004377FC">
              <w:rPr>
                <w:noProof/>
                <w:webHidden/>
              </w:rPr>
              <w:fldChar w:fldCharType="begin"/>
            </w:r>
            <w:r w:rsidR="004377FC">
              <w:rPr>
                <w:noProof/>
                <w:webHidden/>
              </w:rPr>
              <w:instrText xml:space="preserve"> PAGEREF _Toc921195 \h </w:instrText>
            </w:r>
            <w:r w:rsidR="004377FC">
              <w:rPr>
                <w:noProof/>
                <w:webHidden/>
              </w:rPr>
            </w:r>
            <w:r w:rsidR="004377FC">
              <w:rPr>
                <w:noProof/>
                <w:webHidden/>
              </w:rPr>
              <w:fldChar w:fldCharType="separate"/>
            </w:r>
            <w:r w:rsidR="00CF73DB">
              <w:rPr>
                <w:noProof/>
                <w:webHidden/>
              </w:rPr>
              <w:t>5</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196" w:history="1">
            <w:r w:rsidR="004377FC" w:rsidRPr="004A0C6A">
              <w:rPr>
                <w:rStyle w:val="Hyperlink"/>
                <w:noProof/>
              </w:rPr>
              <w:t>Opdracht 2. Mensen die zich profileren</w:t>
            </w:r>
            <w:r w:rsidR="004377FC">
              <w:rPr>
                <w:noProof/>
                <w:webHidden/>
              </w:rPr>
              <w:tab/>
            </w:r>
            <w:r w:rsidR="004377FC">
              <w:rPr>
                <w:noProof/>
                <w:webHidden/>
              </w:rPr>
              <w:fldChar w:fldCharType="begin"/>
            </w:r>
            <w:r w:rsidR="004377FC">
              <w:rPr>
                <w:noProof/>
                <w:webHidden/>
              </w:rPr>
              <w:instrText xml:space="preserve"> PAGEREF _Toc921196 \h </w:instrText>
            </w:r>
            <w:r w:rsidR="004377FC">
              <w:rPr>
                <w:noProof/>
                <w:webHidden/>
              </w:rPr>
            </w:r>
            <w:r w:rsidR="004377FC">
              <w:rPr>
                <w:noProof/>
                <w:webHidden/>
              </w:rPr>
              <w:fldChar w:fldCharType="separate"/>
            </w:r>
            <w:r w:rsidR="00CF73DB">
              <w:rPr>
                <w:noProof/>
                <w:webHidden/>
              </w:rPr>
              <w:t>5</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197" w:history="1">
            <w:r w:rsidR="004377FC" w:rsidRPr="004A0C6A">
              <w:rPr>
                <w:rStyle w:val="Hyperlink"/>
                <w:noProof/>
              </w:rPr>
              <w:t>Keuzedeel Persoonlijk profileren niveau 3-4 - 01 Over dit keuzedeel</w:t>
            </w:r>
            <w:r w:rsidR="004377FC">
              <w:rPr>
                <w:noProof/>
                <w:webHidden/>
              </w:rPr>
              <w:tab/>
            </w:r>
            <w:r w:rsidR="004377FC">
              <w:rPr>
                <w:noProof/>
                <w:webHidden/>
              </w:rPr>
              <w:fldChar w:fldCharType="begin"/>
            </w:r>
            <w:r w:rsidR="004377FC">
              <w:rPr>
                <w:noProof/>
                <w:webHidden/>
              </w:rPr>
              <w:instrText xml:space="preserve"> PAGEREF _Toc921197 \h </w:instrText>
            </w:r>
            <w:r w:rsidR="004377FC">
              <w:rPr>
                <w:noProof/>
                <w:webHidden/>
              </w:rPr>
            </w:r>
            <w:r w:rsidR="004377FC">
              <w:rPr>
                <w:noProof/>
                <w:webHidden/>
              </w:rPr>
              <w:fldChar w:fldCharType="separate"/>
            </w:r>
            <w:r w:rsidR="00CF73DB">
              <w:rPr>
                <w:noProof/>
                <w:webHidden/>
              </w:rPr>
              <w:t>6</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198" w:history="1">
            <w:r w:rsidR="004377FC" w:rsidRPr="004A0C6A">
              <w:rPr>
                <w:rStyle w:val="Hyperlink"/>
                <w:noProof/>
              </w:rPr>
              <w:t>Opdracht 3. Stel jezelf voor</w:t>
            </w:r>
            <w:r w:rsidR="004377FC">
              <w:rPr>
                <w:noProof/>
                <w:webHidden/>
              </w:rPr>
              <w:tab/>
            </w:r>
            <w:r w:rsidR="004377FC">
              <w:rPr>
                <w:noProof/>
                <w:webHidden/>
              </w:rPr>
              <w:fldChar w:fldCharType="begin"/>
            </w:r>
            <w:r w:rsidR="004377FC">
              <w:rPr>
                <w:noProof/>
                <w:webHidden/>
              </w:rPr>
              <w:instrText xml:space="preserve"> PAGEREF _Toc921198 \h </w:instrText>
            </w:r>
            <w:r w:rsidR="004377FC">
              <w:rPr>
                <w:noProof/>
                <w:webHidden/>
              </w:rPr>
            </w:r>
            <w:r w:rsidR="004377FC">
              <w:rPr>
                <w:noProof/>
                <w:webHidden/>
              </w:rPr>
              <w:fldChar w:fldCharType="separate"/>
            </w:r>
            <w:r w:rsidR="00CF73DB">
              <w:rPr>
                <w:noProof/>
                <w:webHidden/>
              </w:rPr>
              <w:t>6</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199" w:history="1">
            <w:r w:rsidR="004377FC" w:rsidRPr="004A0C6A">
              <w:rPr>
                <w:rStyle w:val="Hyperlink"/>
                <w:noProof/>
              </w:rPr>
              <w:t>Keuzedeel Persoonlijk profileren niveau 3-4 - 02 Wie ben ik?</w:t>
            </w:r>
            <w:r w:rsidR="004377FC">
              <w:rPr>
                <w:noProof/>
                <w:webHidden/>
              </w:rPr>
              <w:tab/>
            </w:r>
            <w:r w:rsidR="004377FC">
              <w:rPr>
                <w:noProof/>
                <w:webHidden/>
              </w:rPr>
              <w:fldChar w:fldCharType="begin"/>
            </w:r>
            <w:r w:rsidR="004377FC">
              <w:rPr>
                <w:noProof/>
                <w:webHidden/>
              </w:rPr>
              <w:instrText xml:space="preserve"> PAGEREF _Toc921199 \h </w:instrText>
            </w:r>
            <w:r w:rsidR="004377FC">
              <w:rPr>
                <w:noProof/>
                <w:webHidden/>
              </w:rPr>
            </w:r>
            <w:r w:rsidR="004377FC">
              <w:rPr>
                <w:noProof/>
                <w:webHidden/>
              </w:rPr>
              <w:fldChar w:fldCharType="separate"/>
            </w:r>
            <w:r w:rsidR="00CF73DB">
              <w:rPr>
                <w:noProof/>
                <w:webHidden/>
              </w:rPr>
              <w:t>8</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00" w:history="1">
            <w:r w:rsidR="004377FC" w:rsidRPr="004A0C6A">
              <w:rPr>
                <w:rStyle w:val="Hyperlink"/>
                <w:noProof/>
              </w:rPr>
              <w:t>Opdracht 1. Ontwerp je eigen toolbox</w:t>
            </w:r>
            <w:r w:rsidR="004377FC">
              <w:rPr>
                <w:noProof/>
                <w:webHidden/>
              </w:rPr>
              <w:tab/>
            </w:r>
            <w:r w:rsidR="004377FC">
              <w:rPr>
                <w:noProof/>
                <w:webHidden/>
              </w:rPr>
              <w:fldChar w:fldCharType="begin"/>
            </w:r>
            <w:r w:rsidR="004377FC">
              <w:rPr>
                <w:noProof/>
                <w:webHidden/>
              </w:rPr>
              <w:instrText xml:space="preserve"> PAGEREF _Toc921200 \h </w:instrText>
            </w:r>
            <w:r w:rsidR="004377FC">
              <w:rPr>
                <w:noProof/>
                <w:webHidden/>
              </w:rPr>
            </w:r>
            <w:r w:rsidR="004377FC">
              <w:rPr>
                <w:noProof/>
                <w:webHidden/>
              </w:rPr>
              <w:fldChar w:fldCharType="separate"/>
            </w:r>
            <w:r w:rsidR="00CF73DB">
              <w:rPr>
                <w:noProof/>
                <w:webHidden/>
              </w:rPr>
              <w:t>8</w:t>
            </w:r>
            <w:r w:rsidR="004377FC">
              <w:rPr>
                <w:noProof/>
                <w:webHidden/>
              </w:rPr>
              <w:fldChar w:fldCharType="end"/>
            </w:r>
          </w:hyperlink>
        </w:p>
        <w:p w:rsidR="004377FC" w:rsidRDefault="003F0D66">
          <w:pPr>
            <w:pStyle w:val="Inhopg2"/>
            <w:tabs>
              <w:tab w:val="right" w:leader="dot" w:pos="8608"/>
            </w:tabs>
            <w:rPr>
              <w:noProof/>
              <w:color w:val="auto"/>
              <w:lang w:eastAsia="nl-NL"/>
            </w:rPr>
          </w:pPr>
          <w:hyperlink w:anchor="_Toc921201" w:history="1">
            <w:r w:rsidR="004377FC" w:rsidRPr="004A0C6A">
              <w:rPr>
                <w:rStyle w:val="Hyperlink"/>
                <w:noProof/>
              </w:rPr>
              <w:t>Toolbox: Willem Spakman</w:t>
            </w:r>
            <w:r w:rsidR="004377FC">
              <w:rPr>
                <w:noProof/>
                <w:webHidden/>
              </w:rPr>
              <w:tab/>
            </w:r>
            <w:r w:rsidR="004377FC">
              <w:rPr>
                <w:noProof/>
                <w:webHidden/>
              </w:rPr>
              <w:fldChar w:fldCharType="begin"/>
            </w:r>
            <w:r w:rsidR="004377FC">
              <w:rPr>
                <w:noProof/>
                <w:webHidden/>
              </w:rPr>
              <w:instrText xml:space="preserve"> PAGEREF _Toc921201 \h </w:instrText>
            </w:r>
            <w:r w:rsidR="004377FC">
              <w:rPr>
                <w:noProof/>
                <w:webHidden/>
              </w:rPr>
            </w:r>
            <w:r w:rsidR="004377FC">
              <w:rPr>
                <w:noProof/>
                <w:webHidden/>
              </w:rPr>
              <w:fldChar w:fldCharType="separate"/>
            </w:r>
            <w:r w:rsidR="00CF73DB">
              <w:rPr>
                <w:noProof/>
                <w:webHidden/>
              </w:rPr>
              <w:t>8</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02" w:history="1">
            <w:r w:rsidR="004377FC" w:rsidRPr="004A0C6A">
              <w:rPr>
                <w:rStyle w:val="Hyperlink"/>
                <w:noProof/>
              </w:rPr>
              <w:t>Keuzedeel Persoonlijk profileren niveau 3-4 - 02 Wie ben ik?</w:t>
            </w:r>
            <w:r w:rsidR="004377FC">
              <w:rPr>
                <w:noProof/>
                <w:webHidden/>
              </w:rPr>
              <w:tab/>
            </w:r>
            <w:r w:rsidR="004377FC">
              <w:rPr>
                <w:noProof/>
                <w:webHidden/>
              </w:rPr>
              <w:fldChar w:fldCharType="begin"/>
            </w:r>
            <w:r w:rsidR="004377FC">
              <w:rPr>
                <w:noProof/>
                <w:webHidden/>
              </w:rPr>
              <w:instrText xml:space="preserve"> PAGEREF _Toc921202 \h </w:instrText>
            </w:r>
            <w:r w:rsidR="004377FC">
              <w:rPr>
                <w:noProof/>
                <w:webHidden/>
              </w:rPr>
            </w:r>
            <w:r w:rsidR="004377FC">
              <w:rPr>
                <w:noProof/>
                <w:webHidden/>
              </w:rPr>
              <w:fldChar w:fldCharType="separate"/>
            </w:r>
            <w:r w:rsidR="00CF73DB">
              <w:rPr>
                <w:noProof/>
                <w:webHidden/>
              </w:rPr>
              <w:t>9</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03" w:history="1">
            <w:r w:rsidR="004377FC" w:rsidRPr="004A0C6A">
              <w:rPr>
                <w:rStyle w:val="Hyperlink"/>
                <w:noProof/>
              </w:rPr>
              <w:t>Opdracht 2. Selfiecollage</w:t>
            </w:r>
            <w:r w:rsidR="004377FC">
              <w:rPr>
                <w:noProof/>
                <w:webHidden/>
              </w:rPr>
              <w:tab/>
            </w:r>
            <w:r w:rsidR="004377FC">
              <w:rPr>
                <w:noProof/>
                <w:webHidden/>
              </w:rPr>
              <w:fldChar w:fldCharType="begin"/>
            </w:r>
            <w:r w:rsidR="004377FC">
              <w:rPr>
                <w:noProof/>
                <w:webHidden/>
              </w:rPr>
              <w:instrText xml:space="preserve"> PAGEREF _Toc921203 \h </w:instrText>
            </w:r>
            <w:r w:rsidR="004377FC">
              <w:rPr>
                <w:noProof/>
                <w:webHidden/>
              </w:rPr>
            </w:r>
            <w:r w:rsidR="004377FC">
              <w:rPr>
                <w:noProof/>
                <w:webHidden/>
              </w:rPr>
              <w:fldChar w:fldCharType="separate"/>
            </w:r>
            <w:r w:rsidR="00CF73DB">
              <w:rPr>
                <w:noProof/>
                <w:webHidden/>
              </w:rPr>
              <w:t>9</w:t>
            </w:r>
            <w:r w:rsidR="004377FC">
              <w:rPr>
                <w:noProof/>
                <w:webHidden/>
              </w:rPr>
              <w:fldChar w:fldCharType="end"/>
            </w:r>
          </w:hyperlink>
        </w:p>
        <w:p w:rsidR="004377FC" w:rsidRDefault="003F0D66">
          <w:pPr>
            <w:pStyle w:val="Inhopg2"/>
            <w:tabs>
              <w:tab w:val="right" w:leader="dot" w:pos="8608"/>
            </w:tabs>
            <w:rPr>
              <w:noProof/>
              <w:color w:val="auto"/>
              <w:lang w:eastAsia="nl-NL"/>
            </w:rPr>
          </w:pPr>
          <w:hyperlink w:anchor="_Toc921204" w:history="1">
            <w:r w:rsidR="004377FC" w:rsidRPr="004A0C6A">
              <w:rPr>
                <w:rStyle w:val="Hyperlink"/>
                <w:noProof/>
              </w:rPr>
              <w:t>Selfiecollage</w:t>
            </w:r>
            <w:r w:rsidR="004377FC">
              <w:rPr>
                <w:noProof/>
                <w:webHidden/>
              </w:rPr>
              <w:tab/>
            </w:r>
            <w:r w:rsidR="004377FC">
              <w:rPr>
                <w:noProof/>
                <w:webHidden/>
              </w:rPr>
              <w:fldChar w:fldCharType="begin"/>
            </w:r>
            <w:r w:rsidR="004377FC">
              <w:rPr>
                <w:noProof/>
                <w:webHidden/>
              </w:rPr>
              <w:instrText xml:space="preserve"> PAGEREF _Toc921204 \h </w:instrText>
            </w:r>
            <w:r w:rsidR="004377FC">
              <w:rPr>
                <w:noProof/>
                <w:webHidden/>
              </w:rPr>
            </w:r>
            <w:r w:rsidR="004377FC">
              <w:rPr>
                <w:noProof/>
                <w:webHidden/>
              </w:rPr>
              <w:fldChar w:fldCharType="separate"/>
            </w:r>
            <w:r w:rsidR="00CF73DB">
              <w:rPr>
                <w:noProof/>
                <w:webHidden/>
              </w:rPr>
              <w:t>10</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05" w:history="1">
            <w:r w:rsidR="004377FC" w:rsidRPr="004A0C6A">
              <w:rPr>
                <w:rStyle w:val="Hyperlink"/>
                <w:noProof/>
              </w:rPr>
              <w:t>Keuzedeel Persoonlijk profileren niveau 3-4 - 02 Wie ben ik?</w:t>
            </w:r>
            <w:r w:rsidR="004377FC">
              <w:rPr>
                <w:noProof/>
                <w:webHidden/>
              </w:rPr>
              <w:tab/>
            </w:r>
            <w:r w:rsidR="004377FC">
              <w:rPr>
                <w:noProof/>
                <w:webHidden/>
              </w:rPr>
              <w:fldChar w:fldCharType="begin"/>
            </w:r>
            <w:r w:rsidR="004377FC">
              <w:rPr>
                <w:noProof/>
                <w:webHidden/>
              </w:rPr>
              <w:instrText xml:space="preserve"> PAGEREF _Toc921205 \h </w:instrText>
            </w:r>
            <w:r w:rsidR="004377FC">
              <w:rPr>
                <w:noProof/>
                <w:webHidden/>
              </w:rPr>
            </w:r>
            <w:r w:rsidR="004377FC">
              <w:rPr>
                <w:noProof/>
                <w:webHidden/>
              </w:rPr>
              <w:fldChar w:fldCharType="separate"/>
            </w:r>
            <w:r w:rsidR="00CF73DB">
              <w:rPr>
                <w:noProof/>
                <w:webHidden/>
              </w:rPr>
              <w:t>11</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06" w:history="1">
            <w:r w:rsidR="004377FC" w:rsidRPr="004A0C6A">
              <w:rPr>
                <w:rStyle w:val="Hyperlink"/>
                <w:noProof/>
              </w:rPr>
              <w:t>Opdracht 3. Reis door je leven</w:t>
            </w:r>
            <w:r w:rsidR="004377FC">
              <w:rPr>
                <w:noProof/>
                <w:webHidden/>
              </w:rPr>
              <w:tab/>
            </w:r>
            <w:r w:rsidR="004377FC">
              <w:rPr>
                <w:noProof/>
                <w:webHidden/>
              </w:rPr>
              <w:fldChar w:fldCharType="begin"/>
            </w:r>
            <w:r w:rsidR="004377FC">
              <w:rPr>
                <w:noProof/>
                <w:webHidden/>
              </w:rPr>
              <w:instrText xml:space="preserve"> PAGEREF _Toc921206 \h </w:instrText>
            </w:r>
            <w:r w:rsidR="004377FC">
              <w:rPr>
                <w:noProof/>
                <w:webHidden/>
              </w:rPr>
            </w:r>
            <w:r w:rsidR="004377FC">
              <w:rPr>
                <w:noProof/>
                <w:webHidden/>
              </w:rPr>
              <w:fldChar w:fldCharType="separate"/>
            </w:r>
            <w:r w:rsidR="00CF73DB">
              <w:rPr>
                <w:noProof/>
                <w:webHidden/>
              </w:rPr>
              <w:t>11</w:t>
            </w:r>
            <w:r w:rsidR="004377FC">
              <w:rPr>
                <w:noProof/>
                <w:webHidden/>
              </w:rPr>
              <w:fldChar w:fldCharType="end"/>
            </w:r>
          </w:hyperlink>
        </w:p>
        <w:p w:rsidR="004377FC" w:rsidRDefault="003F0D66">
          <w:pPr>
            <w:pStyle w:val="Inhopg2"/>
            <w:tabs>
              <w:tab w:val="right" w:leader="dot" w:pos="8608"/>
            </w:tabs>
            <w:rPr>
              <w:noProof/>
              <w:color w:val="auto"/>
              <w:lang w:eastAsia="nl-NL"/>
            </w:rPr>
          </w:pPr>
          <w:hyperlink w:anchor="_Toc921207" w:history="1">
            <w:r w:rsidR="004377FC" w:rsidRPr="004A0C6A">
              <w:rPr>
                <w:rStyle w:val="Hyperlink"/>
                <w:noProof/>
              </w:rPr>
              <w:t>Levensverhaal</w:t>
            </w:r>
            <w:r w:rsidR="004377FC">
              <w:rPr>
                <w:noProof/>
                <w:webHidden/>
              </w:rPr>
              <w:tab/>
            </w:r>
            <w:r w:rsidR="004377FC">
              <w:rPr>
                <w:noProof/>
                <w:webHidden/>
              </w:rPr>
              <w:fldChar w:fldCharType="begin"/>
            </w:r>
            <w:r w:rsidR="004377FC">
              <w:rPr>
                <w:noProof/>
                <w:webHidden/>
              </w:rPr>
              <w:instrText xml:space="preserve"> PAGEREF _Toc921207 \h </w:instrText>
            </w:r>
            <w:r w:rsidR="004377FC">
              <w:rPr>
                <w:noProof/>
                <w:webHidden/>
              </w:rPr>
            </w:r>
            <w:r w:rsidR="004377FC">
              <w:rPr>
                <w:noProof/>
                <w:webHidden/>
              </w:rPr>
              <w:fldChar w:fldCharType="separate"/>
            </w:r>
            <w:r w:rsidR="00CF73DB">
              <w:rPr>
                <w:noProof/>
                <w:webHidden/>
              </w:rPr>
              <w:t>13</w:t>
            </w:r>
            <w:r w:rsidR="004377FC">
              <w:rPr>
                <w:noProof/>
                <w:webHidden/>
              </w:rPr>
              <w:fldChar w:fldCharType="end"/>
            </w:r>
          </w:hyperlink>
        </w:p>
        <w:p w:rsidR="004377FC" w:rsidRDefault="003F0D66">
          <w:pPr>
            <w:pStyle w:val="Inhopg3"/>
            <w:tabs>
              <w:tab w:val="right" w:leader="dot" w:pos="8608"/>
            </w:tabs>
            <w:rPr>
              <w:i w:val="0"/>
              <w:iCs w:val="0"/>
              <w:noProof/>
              <w:color w:val="auto"/>
              <w:lang w:eastAsia="nl-NL"/>
            </w:rPr>
          </w:pPr>
          <w:hyperlink w:anchor="_Toc921208" w:history="1">
            <w:r w:rsidR="004377FC" w:rsidRPr="004A0C6A">
              <w:rPr>
                <w:rStyle w:val="Hyperlink"/>
                <w:noProof/>
              </w:rPr>
              <w:t>Samenvatting</w:t>
            </w:r>
            <w:r w:rsidR="004377FC">
              <w:rPr>
                <w:noProof/>
                <w:webHidden/>
              </w:rPr>
              <w:tab/>
            </w:r>
            <w:r w:rsidR="004377FC">
              <w:rPr>
                <w:noProof/>
                <w:webHidden/>
              </w:rPr>
              <w:fldChar w:fldCharType="begin"/>
            </w:r>
            <w:r w:rsidR="004377FC">
              <w:rPr>
                <w:noProof/>
                <w:webHidden/>
              </w:rPr>
              <w:instrText xml:space="preserve"> PAGEREF _Toc921208 \h </w:instrText>
            </w:r>
            <w:r w:rsidR="004377FC">
              <w:rPr>
                <w:noProof/>
                <w:webHidden/>
              </w:rPr>
            </w:r>
            <w:r w:rsidR="004377FC">
              <w:rPr>
                <w:noProof/>
                <w:webHidden/>
              </w:rPr>
              <w:fldChar w:fldCharType="separate"/>
            </w:r>
            <w:r w:rsidR="00CF73DB">
              <w:rPr>
                <w:noProof/>
                <w:webHidden/>
              </w:rPr>
              <w:t>15</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09" w:history="1">
            <w:r w:rsidR="004377FC" w:rsidRPr="004A0C6A">
              <w:rPr>
                <w:rStyle w:val="Hyperlink"/>
                <w:noProof/>
              </w:rPr>
              <w:t>Keuzedeel Persoonlijk profileren niveau 3-4 - 02 Wie ben ik?</w:t>
            </w:r>
            <w:r w:rsidR="004377FC">
              <w:rPr>
                <w:noProof/>
                <w:webHidden/>
              </w:rPr>
              <w:tab/>
            </w:r>
            <w:r w:rsidR="004377FC">
              <w:rPr>
                <w:noProof/>
                <w:webHidden/>
              </w:rPr>
              <w:fldChar w:fldCharType="begin"/>
            </w:r>
            <w:r w:rsidR="004377FC">
              <w:rPr>
                <w:noProof/>
                <w:webHidden/>
              </w:rPr>
              <w:instrText xml:space="preserve"> PAGEREF _Toc921209 \h </w:instrText>
            </w:r>
            <w:r w:rsidR="004377FC">
              <w:rPr>
                <w:noProof/>
                <w:webHidden/>
              </w:rPr>
            </w:r>
            <w:r w:rsidR="004377FC">
              <w:rPr>
                <w:noProof/>
                <w:webHidden/>
              </w:rPr>
              <w:fldChar w:fldCharType="separate"/>
            </w:r>
            <w:r w:rsidR="00CF73DB">
              <w:rPr>
                <w:noProof/>
                <w:webHidden/>
              </w:rPr>
              <w:t>16</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10" w:history="1">
            <w:r w:rsidR="004377FC" w:rsidRPr="004A0C6A">
              <w:rPr>
                <w:rStyle w:val="Hyperlink"/>
                <w:noProof/>
              </w:rPr>
              <w:t>Opdracht 4. Welk TwinQ type ben jij?</w:t>
            </w:r>
            <w:r w:rsidR="004377FC">
              <w:rPr>
                <w:noProof/>
                <w:webHidden/>
              </w:rPr>
              <w:tab/>
            </w:r>
            <w:r w:rsidR="004377FC">
              <w:rPr>
                <w:noProof/>
                <w:webHidden/>
              </w:rPr>
              <w:fldChar w:fldCharType="begin"/>
            </w:r>
            <w:r w:rsidR="004377FC">
              <w:rPr>
                <w:noProof/>
                <w:webHidden/>
              </w:rPr>
              <w:instrText xml:space="preserve"> PAGEREF _Toc921210 \h </w:instrText>
            </w:r>
            <w:r w:rsidR="004377FC">
              <w:rPr>
                <w:noProof/>
                <w:webHidden/>
              </w:rPr>
            </w:r>
            <w:r w:rsidR="004377FC">
              <w:rPr>
                <w:noProof/>
                <w:webHidden/>
              </w:rPr>
              <w:fldChar w:fldCharType="separate"/>
            </w:r>
            <w:r w:rsidR="00CF73DB">
              <w:rPr>
                <w:noProof/>
                <w:webHidden/>
              </w:rPr>
              <w:t>16</w:t>
            </w:r>
            <w:r w:rsidR="004377FC">
              <w:rPr>
                <w:noProof/>
                <w:webHidden/>
              </w:rPr>
              <w:fldChar w:fldCharType="end"/>
            </w:r>
          </w:hyperlink>
        </w:p>
        <w:p w:rsidR="004377FC" w:rsidRDefault="003F0D66">
          <w:pPr>
            <w:pStyle w:val="Inhopg3"/>
            <w:tabs>
              <w:tab w:val="right" w:leader="dot" w:pos="8608"/>
            </w:tabs>
            <w:rPr>
              <w:i w:val="0"/>
              <w:iCs w:val="0"/>
              <w:noProof/>
              <w:color w:val="auto"/>
              <w:lang w:eastAsia="nl-NL"/>
            </w:rPr>
          </w:pPr>
          <w:hyperlink w:anchor="_Toc921211" w:history="1">
            <w:r w:rsidR="004377FC" w:rsidRPr="004A0C6A">
              <w:rPr>
                <w:rStyle w:val="Hyperlink"/>
                <w:noProof/>
              </w:rPr>
              <w:t>DE INTUITIVE</w:t>
            </w:r>
            <w:r w:rsidR="004377FC">
              <w:rPr>
                <w:noProof/>
                <w:webHidden/>
              </w:rPr>
              <w:tab/>
            </w:r>
            <w:r w:rsidR="004377FC">
              <w:rPr>
                <w:noProof/>
                <w:webHidden/>
              </w:rPr>
              <w:fldChar w:fldCharType="begin"/>
            </w:r>
            <w:r w:rsidR="004377FC">
              <w:rPr>
                <w:noProof/>
                <w:webHidden/>
              </w:rPr>
              <w:instrText xml:space="preserve"> PAGEREF _Toc921211 \h </w:instrText>
            </w:r>
            <w:r w:rsidR="004377FC">
              <w:rPr>
                <w:noProof/>
                <w:webHidden/>
              </w:rPr>
            </w:r>
            <w:r w:rsidR="004377FC">
              <w:rPr>
                <w:noProof/>
                <w:webHidden/>
              </w:rPr>
              <w:fldChar w:fldCharType="separate"/>
            </w:r>
            <w:r w:rsidR="00CF73DB">
              <w:rPr>
                <w:noProof/>
                <w:webHidden/>
              </w:rPr>
              <w:t>17</w:t>
            </w:r>
            <w:r w:rsidR="004377FC">
              <w:rPr>
                <w:noProof/>
                <w:webHidden/>
              </w:rPr>
              <w:fldChar w:fldCharType="end"/>
            </w:r>
          </w:hyperlink>
        </w:p>
        <w:p w:rsidR="004377FC" w:rsidRDefault="003F0D66">
          <w:pPr>
            <w:pStyle w:val="Inhopg3"/>
            <w:tabs>
              <w:tab w:val="right" w:leader="dot" w:pos="8608"/>
            </w:tabs>
            <w:rPr>
              <w:i w:val="0"/>
              <w:iCs w:val="0"/>
              <w:noProof/>
              <w:color w:val="auto"/>
              <w:lang w:eastAsia="nl-NL"/>
            </w:rPr>
          </w:pPr>
          <w:hyperlink w:anchor="_Toc921212" w:history="1">
            <w:r w:rsidR="004377FC" w:rsidRPr="004A0C6A">
              <w:rPr>
                <w:rStyle w:val="Hyperlink"/>
                <w:noProof/>
              </w:rPr>
              <w:t>Samenvatting</w:t>
            </w:r>
            <w:r w:rsidR="004377FC">
              <w:rPr>
                <w:noProof/>
                <w:webHidden/>
              </w:rPr>
              <w:tab/>
            </w:r>
            <w:r w:rsidR="004377FC">
              <w:rPr>
                <w:noProof/>
                <w:webHidden/>
              </w:rPr>
              <w:fldChar w:fldCharType="begin"/>
            </w:r>
            <w:r w:rsidR="004377FC">
              <w:rPr>
                <w:noProof/>
                <w:webHidden/>
              </w:rPr>
              <w:instrText xml:space="preserve"> PAGEREF _Toc921212 \h </w:instrText>
            </w:r>
            <w:r w:rsidR="004377FC">
              <w:rPr>
                <w:noProof/>
                <w:webHidden/>
              </w:rPr>
            </w:r>
            <w:r w:rsidR="004377FC">
              <w:rPr>
                <w:noProof/>
                <w:webHidden/>
              </w:rPr>
              <w:fldChar w:fldCharType="separate"/>
            </w:r>
            <w:r w:rsidR="00CF73DB">
              <w:rPr>
                <w:noProof/>
                <w:webHidden/>
              </w:rPr>
              <w:t>18</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13" w:history="1">
            <w:r w:rsidR="004377FC" w:rsidRPr="004A0C6A">
              <w:rPr>
                <w:rStyle w:val="Hyperlink"/>
                <w:noProof/>
              </w:rPr>
              <w:t>Keuzedeel Persoonlijk profileren niveau 3-4 - 02 Wie ben ik?</w:t>
            </w:r>
            <w:r w:rsidR="004377FC">
              <w:rPr>
                <w:noProof/>
                <w:webHidden/>
              </w:rPr>
              <w:tab/>
            </w:r>
            <w:r w:rsidR="004377FC">
              <w:rPr>
                <w:noProof/>
                <w:webHidden/>
              </w:rPr>
              <w:fldChar w:fldCharType="begin"/>
            </w:r>
            <w:r w:rsidR="004377FC">
              <w:rPr>
                <w:noProof/>
                <w:webHidden/>
              </w:rPr>
              <w:instrText xml:space="preserve"> PAGEREF _Toc921213 \h </w:instrText>
            </w:r>
            <w:r w:rsidR="004377FC">
              <w:rPr>
                <w:noProof/>
                <w:webHidden/>
              </w:rPr>
            </w:r>
            <w:r w:rsidR="004377FC">
              <w:rPr>
                <w:noProof/>
                <w:webHidden/>
              </w:rPr>
              <w:fldChar w:fldCharType="separate"/>
            </w:r>
            <w:r w:rsidR="00CF73DB">
              <w:rPr>
                <w:noProof/>
                <w:webHidden/>
              </w:rPr>
              <w:t>19</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14" w:history="1">
            <w:r w:rsidR="004377FC" w:rsidRPr="004A0C6A">
              <w:rPr>
                <w:rStyle w:val="Hyperlink"/>
                <w:noProof/>
              </w:rPr>
              <w:t>Opdracht 5. Hoe dan? Onmogelijk!?</w:t>
            </w:r>
            <w:r w:rsidR="004377FC">
              <w:rPr>
                <w:noProof/>
                <w:webHidden/>
              </w:rPr>
              <w:tab/>
            </w:r>
            <w:r w:rsidR="004377FC">
              <w:rPr>
                <w:noProof/>
                <w:webHidden/>
              </w:rPr>
              <w:fldChar w:fldCharType="begin"/>
            </w:r>
            <w:r w:rsidR="004377FC">
              <w:rPr>
                <w:noProof/>
                <w:webHidden/>
              </w:rPr>
              <w:instrText xml:space="preserve"> PAGEREF _Toc921214 \h </w:instrText>
            </w:r>
            <w:r w:rsidR="004377FC">
              <w:rPr>
                <w:noProof/>
                <w:webHidden/>
              </w:rPr>
            </w:r>
            <w:r w:rsidR="004377FC">
              <w:rPr>
                <w:noProof/>
                <w:webHidden/>
              </w:rPr>
              <w:fldChar w:fldCharType="separate"/>
            </w:r>
            <w:r w:rsidR="00CF73DB">
              <w:rPr>
                <w:noProof/>
                <w:webHidden/>
              </w:rPr>
              <w:t>19</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15" w:history="1">
            <w:r w:rsidR="004377FC" w:rsidRPr="004A0C6A">
              <w:rPr>
                <w:rStyle w:val="Hyperlink"/>
                <w:noProof/>
              </w:rPr>
              <w:t>Keuzedeel Persoonlijk profileren niveau 3-4 - 02 Wie ben ik?</w:t>
            </w:r>
            <w:r w:rsidR="004377FC">
              <w:rPr>
                <w:noProof/>
                <w:webHidden/>
              </w:rPr>
              <w:tab/>
            </w:r>
            <w:r w:rsidR="004377FC">
              <w:rPr>
                <w:noProof/>
                <w:webHidden/>
              </w:rPr>
              <w:fldChar w:fldCharType="begin"/>
            </w:r>
            <w:r w:rsidR="004377FC">
              <w:rPr>
                <w:noProof/>
                <w:webHidden/>
              </w:rPr>
              <w:instrText xml:space="preserve"> PAGEREF _Toc921215 \h </w:instrText>
            </w:r>
            <w:r w:rsidR="004377FC">
              <w:rPr>
                <w:noProof/>
                <w:webHidden/>
              </w:rPr>
            </w:r>
            <w:r w:rsidR="004377FC">
              <w:rPr>
                <w:noProof/>
                <w:webHidden/>
              </w:rPr>
              <w:fldChar w:fldCharType="separate"/>
            </w:r>
            <w:r w:rsidR="00CF73DB">
              <w:rPr>
                <w:noProof/>
                <w:webHidden/>
              </w:rPr>
              <w:t>21</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16" w:history="1">
            <w:r w:rsidR="004377FC" w:rsidRPr="004A0C6A">
              <w:rPr>
                <w:rStyle w:val="Hyperlink"/>
                <w:noProof/>
              </w:rPr>
              <w:t>Opdracht 6. Normen en waarden vanuit je hoofd</w:t>
            </w:r>
            <w:r w:rsidR="004377FC">
              <w:rPr>
                <w:noProof/>
                <w:webHidden/>
              </w:rPr>
              <w:tab/>
            </w:r>
            <w:r w:rsidR="004377FC">
              <w:rPr>
                <w:noProof/>
                <w:webHidden/>
              </w:rPr>
              <w:fldChar w:fldCharType="begin"/>
            </w:r>
            <w:r w:rsidR="004377FC">
              <w:rPr>
                <w:noProof/>
                <w:webHidden/>
              </w:rPr>
              <w:instrText xml:space="preserve"> PAGEREF _Toc921216 \h </w:instrText>
            </w:r>
            <w:r w:rsidR="004377FC">
              <w:rPr>
                <w:noProof/>
                <w:webHidden/>
              </w:rPr>
            </w:r>
            <w:r w:rsidR="004377FC">
              <w:rPr>
                <w:noProof/>
                <w:webHidden/>
              </w:rPr>
              <w:fldChar w:fldCharType="separate"/>
            </w:r>
            <w:r w:rsidR="00CF73DB">
              <w:rPr>
                <w:noProof/>
                <w:webHidden/>
              </w:rPr>
              <w:t>21</w:t>
            </w:r>
            <w:r w:rsidR="004377FC">
              <w:rPr>
                <w:noProof/>
                <w:webHidden/>
              </w:rPr>
              <w:fldChar w:fldCharType="end"/>
            </w:r>
          </w:hyperlink>
        </w:p>
        <w:p w:rsidR="004377FC" w:rsidRDefault="003F0D66">
          <w:pPr>
            <w:pStyle w:val="Inhopg3"/>
            <w:tabs>
              <w:tab w:val="right" w:leader="dot" w:pos="8608"/>
            </w:tabs>
            <w:rPr>
              <w:i w:val="0"/>
              <w:iCs w:val="0"/>
              <w:noProof/>
              <w:color w:val="auto"/>
              <w:lang w:eastAsia="nl-NL"/>
            </w:rPr>
          </w:pPr>
          <w:hyperlink w:anchor="_Toc921217" w:history="1">
            <w:r w:rsidR="004377FC" w:rsidRPr="004A0C6A">
              <w:rPr>
                <w:rStyle w:val="Hyperlink"/>
                <w:noProof/>
              </w:rPr>
              <w:t>Keuzedeel Persoonlijk profileren niveau 3-4 - 02 Wie ben ik?</w:t>
            </w:r>
            <w:r w:rsidR="004377FC">
              <w:rPr>
                <w:noProof/>
                <w:webHidden/>
              </w:rPr>
              <w:tab/>
            </w:r>
            <w:r w:rsidR="004377FC">
              <w:rPr>
                <w:noProof/>
                <w:webHidden/>
              </w:rPr>
              <w:fldChar w:fldCharType="begin"/>
            </w:r>
            <w:r w:rsidR="004377FC">
              <w:rPr>
                <w:noProof/>
                <w:webHidden/>
              </w:rPr>
              <w:instrText xml:space="preserve"> PAGEREF _Toc921217 \h </w:instrText>
            </w:r>
            <w:r w:rsidR="004377FC">
              <w:rPr>
                <w:noProof/>
                <w:webHidden/>
              </w:rPr>
            </w:r>
            <w:r w:rsidR="004377FC">
              <w:rPr>
                <w:noProof/>
                <w:webHidden/>
              </w:rPr>
              <w:fldChar w:fldCharType="separate"/>
            </w:r>
            <w:r w:rsidR="00CF73DB">
              <w:rPr>
                <w:noProof/>
                <w:webHidden/>
              </w:rPr>
              <w:t>24</w:t>
            </w:r>
            <w:r w:rsidR="004377FC">
              <w:rPr>
                <w:noProof/>
                <w:webHidden/>
              </w:rPr>
              <w:fldChar w:fldCharType="end"/>
            </w:r>
          </w:hyperlink>
        </w:p>
        <w:p w:rsidR="004377FC" w:rsidRDefault="003F0D66">
          <w:pPr>
            <w:pStyle w:val="Inhopg3"/>
            <w:tabs>
              <w:tab w:val="right" w:leader="dot" w:pos="8608"/>
            </w:tabs>
            <w:rPr>
              <w:i w:val="0"/>
              <w:iCs w:val="0"/>
              <w:noProof/>
              <w:color w:val="auto"/>
              <w:lang w:eastAsia="nl-NL"/>
            </w:rPr>
          </w:pPr>
          <w:hyperlink w:anchor="_Toc921218" w:history="1">
            <w:r w:rsidR="004377FC" w:rsidRPr="004A0C6A">
              <w:rPr>
                <w:rStyle w:val="Hyperlink"/>
                <w:noProof/>
              </w:rPr>
              <w:t>OpdraOpdracht 7. Normen en waarden vanuit je gevoelcht</w:t>
            </w:r>
            <w:r w:rsidR="004377FC">
              <w:rPr>
                <w:noProof/>
                <w:webHidden/>
              </w:rPr>
              <w:tab/>
            </w:r>
            <w:r w:rsidR="004377FC">
              <w:rPr>
                <w:noProof/>
                <w:webHidden/>
              </w:rPr>
              <w:fldChar w:fldCharType="begin"/>
            </w:r>
            <w:r w:rsidR="004377FC">
              <w:rPr>
                <w:noProof/>
                <w:webHidden/>
              </w:rPr>
              <w:instrText xml:space="preserve"> PAGEREF _Toc921218 \h </w:instrText>
            </w:r>
            <w:r w:rsidR="004377FC">
              <w:rPr>
                <w:noProof/>
                <w:webHidden/>
              </w:rPr>
            </w:r>
            <w:r w:rsidR="004377FC">
              <w:rPr>
                <w:noProof/>
                <w:webHidden/>
              </w:rPr>
              <w:fldChar w:fldCharType="separate"/>
            </w:r>
            <w:r w:rsidR="00CF73DB">
              <w:rPr>
                <w:noProof/>
                <w:webHidden/>
              </w:rPr>
              <w:t>24</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19" w:history="1">
            <w:r w:rsidR="004377FC" w:rsidRPr="004A0C6A">
              <w:rPr>
                <w:rStyle w:val="Hyperlink"/>
                <w:noProof/>
              </w:rPr>
              <w:t>Keuzedeel Persoonlijk profileren niveau 3-4 - 02 Wie ben ik?</w:t>
            </w:r>
            <w:r w:rsidR="004377FC">
              <w:rPr>
                <w:noProof/>
                <w:webHidden/>
              </w:rPr>
              <w:tab/>
            </w:r>
            <w:r w:rsidR="004377FC">
              <w:rPr>
                <w:noProof/>
                <w:webHidden/>
              </w:rPr>
              <w:fldChar w:fldCharType="begin"/>
            </w:r>
            <w:r w:rsidR="004377FC">
              <w:rPr>
                <w:noProof/>
                <w:webHidden/>
              </w:rPr>
              <w:instrText xml:space="preserve"> PAGEREF _Toc921219 \h </w:instrText>
            </w:r>
            <w:r w:rsidR="004377FC">
              <w:rPr>
                <w:noProof/>
                <w:webHidden/>
              </w:rPr>
            </w:r>
            <w:r w:rsidR="004377FC">
              <w:rPr>
                <w:noProof/>
                <w:webHidden/>
              </w:rPr>
              <w:fldChar w:fldCharType="separate"/>
            </w:r>
            <w:r w:rsidR="00CF73DB">
              <w:rPr>
                <w:noProof/>
                <w:webHidden/>
              </w:rPr>
              <w:t>27</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20" w:history="1">
            <w:r w:rsidR="004377FC" w:rsidRPr="004A0C6A">
              <w:rPr>
                <w:rStyle w:val="Hyperlink"/>
                <w:noProof/>
              </w:rPr>
              <w:t>Opdracht 8. Welke waarden zijn voor jou belangrijk?</w:t>
            </w:r>
            <w:r w:rsidR="004377FC">
              <w:rPr>
                <w:noProof/>
                <w:webHidden/>
              </w:rPr>
              <w:tab/>
            </w:r>
            <w:r w:rsidR="004377FC">
              <w:rPr>
                <w:noProof/>
                <w:webHidden/>
              </w:rPr>
              <w:fldChar w:fldCharType="begin"/>
            </w:r>
            <w:r w:rsidR="004377FC">
              <w:rPr>
                <w:noProof/>
                <w:webHidden/>
              </w:rPr>
              <w:instrText xml:space="preserve"> PAGEREF _Toc921220 \h </w:instrText>
            </w:r>
            <w:r w:rsidR="004377FC">
              <w:rPr>
                <w:noProof/>
                <w:webHidden/>
              </w:rPr>
            </w:r>
            <w:r w:rsidR="004377FC">
              <w:rPr>
                <w:noProof/>
                <w:webHidden/>
              </w:rPr>
              <w:fldChar w:fldCharType="separate"/>
            </w:r>
            <w:r w:rsidR="00CF73DB">
              <w:rPr>
                <w:noProof/>
                <w:webHidden/>
              </w:rPr>
              <w:t>27</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21" w:history="1">
            <w:r w:rsidR="004377FC" w:rsidRPr="004A0C6A">
              <w:rPr>
                <w:rStyle w:val="Hyperlink"/>
                <w:noProof/>
              </w:rPr>
              <w:t>Keuzedeel Persoonlijk profileren niveau 3-4 - 02 Wie ben ik?</w:t>
            </w:r>
            <w:r w:rsidR="004377FC">
              <w:rPr>
                <w:noProof/>
                <w:webHidden/>
              </w:rPr>
              <w:tab/>
            </w:r>
            <w:r w:rsidR="004377FC">
              <w:rPr>
                <w:noProof/>
                <w:webHidden/>
              </w:rPr>
              <w:fldChar w:fldCharType="begin"/>
            </w:r>
            <w:r w:rsidR="004377FC">
              <w:rPr>
                <w:noProof/>
                <w:webHidden/>
              </w:rPr>
              <w:instrText xml:space="preserve"> PAGEREF _Toc921221 \h </w:instrText>
            </w:r>
            <w:r w:rsidR="004377FC">
              <w:rPr>
                <w:noProof/>
                <w:webHidden/>
              </w:rPr>
            </w:r>
            <w:r w:rsidR="004377FC">
              <w:rPr>
                <w:noProof/>
                <w:webHidden/>
              </w:rPr>
              <w:fldChar w:fldCharType="separate"/>
            </w:r>
            <w:r w:rsidR="00CF73DB">
              <w:rPr>
                <w:noProof/>
                <w:webHidden/>
              </w:rPr>
              <w:t>29</w:t>
            </w:r>
            <w:r w:rsidR="004377FC">
              <w:rPr>
                <w:noProof/>
                <w:webHidden/>
              </w:rPr>
              <w:fldChar w:fldCharType="end"/>
            </w:r>
          </w:hyperlink>
        </w:p>
        <w:p w:rsidR="004377FC" w:rsidRDefault="003F0D66">
          <w:pPr>
            <w:pStyle w:val="Inhopg1"/>
            <w:tabs>
              <w:tab w:val="right" w:leader="dot" w:pos="8608"/>
            </w:tabs>
            <w:rPr>
              <w:noProof/>
              <w:color w:val="auto"/>
              <w:lang w:eastAsia="nl-NL"/>
            </w:rPr>
          </w:pPr>
          <w:hyperlink w:anchor="_Toc921222" w:history="1">
            <w:r w:rsidR="004377FC" w:rsidRPr="004A0C6A">
              <w:rPr>
                <w:rStyle w:val="Hyperlink"/>
                <w:noProof/>
              </w:rPr>
              <w:t>Opdracht 9. De ander als de spiegel van jezelf</w:t>
            </w:r>
            <w:r w:rsidR="004377FC">
              <w:rPr>
                <w:noProof/>
                <w:webHidden/>
              </w:rPr>
              <w:tab/>
            </w:r>
            <w:r w:rsidR="004377FC">
              <w:rPr>
                <w:noProof/>
                <w:webHidden/>
              </w:rPr>
              <w:fldChar w:fldCharType="begin"/>
            </w:r>
            <w:r w:rsidR="004377FC">
              <w:rPr>
                <w:noProof/>
                <w:webHidden/>
              </w:rPr>
              <w:instrText xml:space="preserve"> PAGEREF _Toc921222 \h </w:instrText>
            </w:r>
            <w:r w:rsidR="004377FC">
              <w:rPr>
                <w:noProof/>
                <w:webHidden/>
              </w:rPr>
            </w:r>
            <w:r w:rsidR="004377FC">
              <w:rPr>
                <w:noProof/>
                <w:webHidden/>
              </w:rPr>
              <w:fldChar w:fldCharType="separate"/>
            </w:r>
            <w:r w:rsidR="00CF73DB">
              <w:rPr>
                <w:noProof/>
                <w:webHidden/>
              </w:rPr>
              <w:t>29</w:t>
            </w:r>
            <w:r w:rsidR="004377FC">
              <w:rPr>
                <w:noProof/>
                <w:webHidden/>
              </w:rPr>
              <w:fldChar w:fldCharType="end"/>
            </w:r>
          </w:hyperlink>
        </w:p>
        <w:p w:rsidR="004377FC" w:rsidRDefault="004377FC">
          <w:r>
            <w:rPr>
              <w:b/>
              <w:bCs/>
            </w:rPr>
            <w:fldChar w:fldCharType="end"/>
          </w:r>
        </w:p>
      </w:sdtContent>
    </w:sdt>
    <w:p w:rsidR="00293980" w:rsidRDefault="00293980">
      <w:pPr>
        <w:pStyle w:val="Kop1"/>
      </w:pPr>
    </w:p>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293980" w:rsidRDefault="00293980" w:rsidP="00293980"/>
    <w:p w:rsidR="00A5217E" w:rsidRDefault="00A5217E" w:rsidP="00293980"/>
    <w:p w:rsidR="008F1908" w:rsidRDefault="008F1908" w:rsidP="00293980"/>
    <w:p w:rsidR="008F1908" w:rsidRDefault="008F1908" w:rsidP="00293980"/>
    <w:p w:rsidR="008F1908" w:rsidRDefault="008F1908" w:rsidP="00293980"/>
    <w:p w:rsidR="008F1908" w:rsidRDefault="008F1908" w:rsidP="00293980"/>
    <w:p w:rsidR="00F90683" w:rsidRDefault="00F90683" w:rsidP="00293980"/>
    <w:p w:rsidR="00293980" w:rsidRPr="00293980" w:rsidRDefault="00293980" w:rsidP="00293980"/>
    <w:p w:rsidR="00D2652A" w:rsidRDefault="00D2652A" w:rsidP="004A73D1">
      <w:pPr>
        <w:pStyle w:val="Ondertitel"/>
        <w:outlineLvl w:val="0"/>
      </w:pPr>
      <w:bookmarkStart w:id="0" w:name="_Toc921193"/>
      <w:r>
        <w:t>Keuzedeel Persoonlijk profileren niveau 3-4 - 01 Over dit keuzedeel</w:t>
      </w:r>
      <w:bookmarkEnd w:id="0"/>
    </w:p>
    <w:p w:rsidR="00D2652A" w:rsidRDefault="00D2652A" w:rsidP="004A73D1">
      <w:pPr>
        <w:pStyle w:val="Ondertitel"/>
        <w:outlineLvl w:val="0"/>
      </w:pPr>
      <w:bookmarkStart w:id="1" w:name="_Toc921194"/>
      <w:r>
        <w:t>Opdracht 1. Waar denk jij aan bij persoonlijk profileren?</w:t>
      </w:r>
      <w:bookmarkEnd w:id="1"/>
    </w:p>
    <w:p w:rsidR="00D2652A" w:rsidRDefault="00D2652A" w:rsidP="00D2652A">
      <w:pPr>
        <w:pStyle w:val="Ondertitel"/>
      </w:pPr>
    </w:p>
    <w:p w:rsidR="00D2652A" w:rsidRDefault="00D2652A" w:rsidP="00D2652A">
      <w:r>
        <w:t>Profileren, waar gaat dat eigenlijk over? Jezelf profileren is voor de een iets positiefs en natuurlijks, voor de ander een woord met een negatieve klank. Voordat je aan dit keuzedeel begint denk je zelf na wat profileren nu voor jou betekent. Wat versta je hieronder? Hoe zou je dat moeten doen? Waar gaat het over bij profileren?</w:t>
      </w:r>
    </w:p>
    <w:p w:rsidR="00D2652A" w:rsidRDefault="00D2652A" w:rsidP="00D2652A">
      <w:r>
        <w:t>A.</w:t>
      </w:r>
    </w:p>
    <w:p w:rsidR="00D2652A" w:rsidRDefault="00D2652A" w:rsidP="00D2652A">
      <w:r>
        <w:t>Bespreek in de groep/klas wat het woord profileren betekent.</w:t>
      </w:r>
    </w:p>
    <w:p w:rsidR="00D2652A" w:rsidRDefault="00D2652A" w:rsidP="00D2652A">
      <w:r>
        <w:t>Persoonlijke profilering gaat over jou en hoe jij overkomt op anderen. En hoe je wilt overkomen op een ander. Dit kan in een privé setting of bv op de werkvloer</w:t>
      </w:r>
    </w:p>
    <w:p w:rsidR="00D2652A" w:rsidRDefault="00D2652A" w:rsidP="00D2652A">
      <w:r>
        <w:t xml:space="preserve">Bron: </w:t>
      </w:r>
      <w:hyperlink r:id="rId9" w:history="1">
        <w:r w:rsidRPr="005C1433">
          <w:rPr>
            <w:rStyle w:val="Hyperlink"/>
          </w:rPr>
          <w:t>https://www.h-l.nl</w:t>
        </w:r>
      </w:hyperlink>
    </w:p>
    <w:p w:rsidR="00D2652A" w:rsidRDefault="00D2652A" w:rsidP="00D2652A">
      <w:r>
        <w:t xml:space="preserve">B. </w:t>
      </w:r>
    </w:p>
    <w:p w:rsidR="00D2652A" w:rsidRDefault="00D2652A" w:rsidP="00D2652A">
      <w:r>
        <w:t>Discussieer met de groep tijdens de les over het begrip bewustwording. Formuleer samen een goede en duidelijke omschrijving van dit begrip. Geef daarbij een aantal aandachtsgebieden aan waar jullie aan denken in het kader van persoonlijk profileren.</w:t>
      </w:r>
    </w:p>
    <w:p w:rsidR="00D2652A" w:rsidRDefault="00D2652A" w:rsidP="00D2652A"/>
    <w:p w:rsidR="00D2652A" w:rsidRDefault="00D2652A" w:rsidP="00D2652A">
      <w:r>
        <w:t>In plaats van het bespreken in een groep heb ik onderzoek gedaan over het begrip bewustwording en welke begrippen daar bij horen in het kader persoonlijk profileren.</w:t>
      </w:r>
    </w:p>
    <w:p w:rsidR="00D2652A" w:rsidRDefault="00D2652A" w:rsidP="00D2652A"/>
    <w:p w:rsidR="00D2652A" w:rsidRDefault="00D2652A" w:rsidP="00D2652A">
      <w:r>
        <w:t>Je hebt je vastgeroeste zelfbeeld ingeruild voor een frisse blik.</w:t>
      </w:r>
    </w:p>
    <w:p w:rsidR="00D2652A" w:rsidRDefault="00D2652A" w:rsidP="00D2652A">
      <w:r>
        <w:t>Je bent ervan bewust hoe je overkomt op anderen.</w:t>
      </w:r>
    </w:p>
    <w:p w:rsidR="00D2652A" w:rsidRDefault="00D2652A" w:rsidP="00D2652A">
      <w:r>
        <w:t>Je kent je persoonlijke overtuigingen die maken hoe je je gedraagt.</w:t>
      </w:r>
    </w:p>
    <w:p w:rsidR="00D2652A" w:rsidRDefault="00D2652A" w:rsidP="00D2652A">
      <w:r>
        <w:t>Je hebt je eigen visie ontwikkeld over je persoonlijke en professionele groei.</w:t>
      </w:r>
    </w:p>
    <w:p w:rsidR="00D2652A" w:rsidRDefault="00D2652A" w:rsidP="00D2652A">
      <w:r>
        <w:t>Je kunt gericht werken aan je profilering dankzij je gegroeide zelfkennis.</w:t>
      </w:r>
    </w:p>
    <w:p w:rsidR="00D2652A" w:rsidRDefault="00D2652A" w:rsidP="00D2652A">
      <w:r>
        <w:t>Je benut je enige kans om een goede eerste indruk te maken.</w:t>
      </w:r>
    </w:p>
    <w:p w:rsidR="00D2652A" w:rsidRDefault="00D2652A" w:rsidP="00D2652A">
      <w:r>
        <w:t>Je weet wat de gevolgen van je gedrag kunnen zijn en hoe de omgeving daarop reageert.</w:t>
      </w:r>
    </w:p>
    <w:p w:rsidR="00D2652A" w:rsidRDefault="00D2652A" w:rsidP="00D2652A">
      <w:r>
        <w:lastRenderedPageBreak/>
        <w:t>Je kiest bewust voor dingen die bij je passen.</w:t>
      </w:r>
    </w:p>
    <w:p w:rsidR="00D2652A" w:rsidRDefault="00D2652A" w:rsidP="00D2652A">
      <w:r>
        <w:t>Je herkent welk effect je gedrag heeft op anderen.</w:t>
      </w:r>
    </w:p>
    <w:p w:rsidR="00D2652A" w:rsidRDefault="00D2652A" w:rsidP="00D2652A">
      <w:r>
        <w:t>Je weet hoe je in bepaalde situaties reageert en waarom je zo reageert.</w:t>
      </w:r>
    </w:p>
    <w:p w:rsidR="00D2652A" w:rsidRDefault="00D2652A" w:rsidP="00D2652A">
      <w:r>
        <w:t>Je maakt bewustere keuzes en zet je kwaliteiten effectiever in.</w:t>
      </w:r>
    </w:p>
    <w:p w:rsidR="00D2652A" w:rsidRDefault="00D2652A" w:rsidP="00D2652A">
      <w:r>
        <w:t xml:space="preserve">Je treedt je gesprekspartners voortaan zelfbewust </w:t>
      </w:r>
      <w:proofErr w:type="spellStart"/>
      <w:r>
        <w:t>tegemoet.Bron</w:t>
      </w:r>
      <w:proofErr w:type="spellEnd"/>
      <w:r>
        <w:t xml:space="preserve">: </w:t>
      </w:r>
      <w:hyperlink r:id="rId10" w:history="1">
        <w:r w:rsidRPr="005C1433">
          <w:rPr>
            <w:rStyle w:val="Hyperlink"/>
          </w:rPr>
          <w:t>https://www.h-l.nl</w:t>
        </w:r>
      </w:hyperlink>
    </w:p>
    <w:p w:rsidR="00D2652A" w:rsidRDefault="00D2652A" w:rsidP="00D2652A"/>
    <w:p w:rsidR="00D2652A" w:rsidRDefault="00D2652A" w:rsidP="00D2652A">
      <w:r>
        <w:t>C.</w:t>
      </w:r>
    </w:p>
    <w:p w:rsidR="00D2652A" w:rsidRDefault="00D2652A" w:rsidP="00D2652A">
      <w:r w:rsidRPr="00D2652A">
        <w:t>Welke gedachten, beelden en gevoelens komen bij je op als je denkt aan persoonlijk profileren?</w:t>
      </w:r>
    </w:p>
    <w:p w:rsidR="00D2652A" w:rsidRDefault="00D2652A" w:rsidP="009050F4">
      <w:r w:rsidRPr="00D2652A">
        <w:t>De gedachten,  professioneel, integer, objectief en niet te veel in de betrekkingsweer komen in mijn hoofd geen beelden en een gevoel van een gepaste afstand komen bij mij naar boven bij het denken aan persoonlijk profileren.</w:t>
      </w:r>
      <w:r>
        <w:tab/>
      </w:r>
    </w:p>
    <w:p w:rsidR="009050F4" w:rsidRDefault="009050F4" w:rsidP="00D2652A">
      <w:pPr>
        <w:tabs>
          <w:tab w:val="left" w:pos="990"/>
        </w:tabs>
      </w:pPr>
      <w:r>
        <w:t>D.</w:t>
      </w:r>
    </w:p>
    <w:p w:rsidR="00D2652A" w:rsidRDefault="00D2652A" w:rsidP="00D2652A">
      <w:pPr>
        <w:tabs>
          <w:tab w:val="left" w:pos="990"/>
        </w:tabs>
      </w:pPr>
      <w:r>
        <w:t>Wat zijn in jouw ogen de voordelen voor het volgen van het keuzedeel ‘Persoonlijk profileren’? Wat zou je er uiteindelijk mee willen bereiken?</w:t>
      </w:r>
    </w:p>
    <w:p w:rsidR="00D2652A" w:rsidRDefault="00D2652A" w:rsidP="00D2652A">
      <w:pPr>
        <w:tabs>
          <w:tab w:val="left" w:pos="990"/>
        </w:tabs>
      </w:pPr>
      <w:r>
        <w:t>Een voordeel is dat ik mij straks op een goede manier kan neer zetten bij bv: een sollicitatie, een intake gesprek, cliënten werven of andere zakelijke of professionele contacten en natuurlijk als een professioneel medewerker.</w:t>
      </w:r>
    </w:p>
    <w:p w:rsidR="009050F4" w:rsidRDefault="009050F4" w:rsidP="00D2652A">
      <w:pPr>
        <w:tabs>
          <w:tab w:val="left" w:pos="990"/>
        </w:tabs>
      </w:pPr>
      <w:r>
        <w:t>E.</w:t>
      </w:r>
    </w:p>
    <w:p w:rsidR="00D2652A" w:rsidRDefault="00D2652A" w:rsidP="00D2652A">
      <w:pPr>
        <w:tabs>
          <w:tab w:val="left" w:pos="990"/>
        </w:tabs>
      </w:pPr>
      <w:r>
        <w:t>Verwacht je lastige momenten tijdens het volgen en uitvoeren van het keuzedeel ‘Persoonlijk profileren’?</w:t>
      </w:r>
    </w:p>
    <w:p w:rsidR="00D2652A" w:rsidRDefault="00D2652A" w:rsidP="00D2652A">
      <w:pPr>
        <w:tabs>
          <w:tab w:val="left" w:pos="990"/>
        </w:tabs>
      </w:pPr>
      <w:r>
        <w:t>Nee ik verwacht geen problemen. ik ben van mening dat ik een goed zelf beeld heb en mij zelf goed kan profileren. Wel zullen er zeker leer momenten zijn. Hier bij kan je denken aan, niet spreken voor mijn beurt soms is het verstandig niks te zeggen.</w:t>
      </w:r>
    </w:p>
    <w:p w:rsidR="009050F4" w:rsidRDefault="009050F4" w:rsidP="00D2652A">
      <w:pPr>
        <w:tabs>
          <w:tab w:val="left" w:pos="990"/>
        </w:tabs>
      </w:pPr>
      <w:r>
        <w:t>F.</w:t>
      </w:r>
    </w:p>
    <w:p w:rsidR="00D2652A" w:rsidRDefault="00D2652A" w:rsidP="00D2652A">
      <w:pPr>
        <w:tabs>
          <w:tab w:val="left" w:pos="990"/>
        </w:tabs>
      </w:pPr>
      <w:r>
        <w:t>Bespreek in de groep wat jullie denken nodig te hebben om jezelf uiteindelijk krachtig en vol zelfvertrouwen te kunnen profileren?</w:t>
      </w:r>
    </w:p>
    <w:p w:rsidR="00D2652A" w:rsidRDefault="00D2652A" w:rsidP="00D2652A">
      <w:pPr>
        <w:tabs>
          <w:tab w:val="left" w:pos="990"/>
        </w:tabs>
      </w:pPr>
      <w:r>
        <w:t>Feedback op hoe ik handel, houding en kennis hoe ik reageer op situaties. Om af te stemmen als het beeld wat ik denk neer te zetten overeen komt met hoe ik over kom op anderen. in het kader van persoonlijk profileren.</w:t>
      </w:r>
    </w:p>
    <w:p w:rsidR="009050F4" w:rsidRDefault="009050F4" w:rsidP="00D2652A">
      <w:pPr>
        <w:tabs>
          <w:tab w:val="left" w:pos="990"/>
        </w:tabs>
      </w:pPr>
    </w:p>
    <w:p w:rsidR="009050F4" w:rsidRDefault="009050F4" w:rsidP="00D2652A">
      <w:pPr>
        <w:tabs>
          <w:tab w:val="left" w:pos="990"/>
        </w:tabs>
      </w:pPr>
    </w:p>
    <w:p w:rsidR="009050F4" w:rsidRDefault="009050F4" w:rsidP="00D2652A">
      <w:pPr>
        <w:tabs>
          <w:tab w:val="left" w:pos="990"/>
        </w:tabs>
      </w:pPr>
    </w:p>
    <w:p w:rsidR="009050F4" w:rsidRDefault="009050F4" w:rsidP="00D2652A">
      <w:pPr>
        <w:tabs>
          <w:tab w:val="left" w:pos="990"/>
        </w:tabs>
      </w:pPr>
    </w:p>
    <w:p w:rsidR="009050F4" w:rsidRDefault="009050F4" w:rsidP="00D2652A">
      <w:pPr>
        <w:tabs>
          <w:tab w:val="left" w:pos="990"/>
        </w:tabs>
      </w:pPr>
    </w:p>
    <w:p w:rsidR="009050F4" w:rsidRDefault="009050F4" w:rsidP="00D2652A">
      <w:pPr>
        <w:tabs>
          <w:tab w:val="left" w:pos="990"/>
        </w:tabs>
      </w:pPr>
    </w:p>
    <w:p w:rsidR="009050F4" w:rsidRPr="00D2652A" w:rsidRDefault="009050F4" w:rsidP="00D2652A">
      <w:pPr>
        <w:tabs>
          <w:tab w:val="left" w:pos="990"/>
        </w:tabs>
      </w:pPr>
    </w:p>
    <w:p w:rsidR="00D2652A" w:rsidRDefault="00D2652A" w:rsidP="004A73D1">
      <w:pPr>
        <w:pStyle w:val="Ondertitel"/>
        <w:outlineLvl w:val="0"/>
      </w:pPr>
      <w:bookmarkStart w:id="2" w:name="_Toc921195"/>
      <w:r>
        <w:t>Keuzedeel Persoonlijk profileren niveau 3-4 - 01 Over dit keuzedeel</w:t>
      </w:r>
      <w:bookmarkEnd w:id="2"/>
    </w:p>
    <w:p w:rsidR="00D2652A" w:rsidRDefault="00D2652A" w:rsidP="004A73D1">
      <w:pPr>
        <w:pStyle w:val="Ondertitel"/>
        <w:outlineLvl w:val="0"/>
      </w:pPr>
      <w:bookmarkStart w:id="3" w:name="_Toc921196"/>
      <w:r>
        <w:t>Opdracht 2. Mensen die zich profileren</w:t>
      </w:r>
      <w:bookmarkEnd w:id="3"/>
    </w:p>
    <w:p w:rsidR="00D2652A" w:rsidRDefault="00D2652A" w:rsidP="009050F4">
      <w:r>
        <w:t>Er zijn heel veel mensen op de wereld die zich bewust maar soms ook heel onbewust profileren. Waarschijnlijk ken je wel wat eigen voorbeelden van bekende mensen of mensen om je heen.</w:t>
      </w:r>
    </w:p>
    <w:p w:rsidR="009050F4" w:rsidRDefault="009050F4" w:rsidP="009050F4">
      <w:r>
        <w:t>A.</w:t>
      </w:r>
    </w:p>
    <w:p w:rsidR="009050F4" w:rsidRDefault="00D2652A" w:rsidP="009050F4">
      <w:r>
        <w:t>Lees de drie artikelen. Dit zijn zomaar drie voorbeelden van mensen die zich op een of andere manier profileren. Ze voegen iets toe aan de samenleving en laten daarin een stukje talent zien. Maar ook passie en toewijding.</w:t>
      </w:r>
    </w:p>
    <w:p w:rsidR="00D2652A" w:rsidRDefault="003F0D66" w:rsidP="009050F4">
      <w:hyperlink r:id="rId11" w:history="1">
        <w:r w:rsidR="009050F4" w:rsidRPr="005C1433">
          <w:rPr>
            <w:rStyle w:val="Hyperlink"/>
          </w:rPr>
          <w:t>https://charityvlog.nl/over-charity-vlog/janet-klarien/</w:t>
        </w:r>
      </w:hyperlink>
    </w:p>
    <w:p w:rsidR="00D2652A" w:rsidRDefault="003F0D66" w:rsidP="00D2652A">
      <w:hyperlink r:id="rId12" w:anchor="prettyPhoto/1/" w:history="1">
        <w:r w:rsidR="00D2652A" w:rsidRPr="005C1433">
          <w:rPr>
            <w:rStyle w:val="Hyperlink"/>
          </w:rPr>
          <w:t>http://boyanslat.com/videos.html#prettyPhoto/1/</w:t>
        </w:r>
      </w:hyperlink>
    </w:p>
    <w:p w:rsidR="00D2652A" w:rsidRDefault="003F0D66" w:rsidP="00D2652A">
      <w:hyperlink r:id="rId13" w:history="1">
        <w:r w:rsidR="00D2652A" w:rsidRPr="005C1433">
          <w:rPr>
            <w:rStyle w:val="Hyperlink"/>
          </w:rPr>
          <w:t>https://www.trouw.nl/samenleving/actrice-hanna-verboom-is-nu-sociaal-ondernemer-iets-doen-voor-een-ander-is-helend-~af625d016/</w:t>
        </w:r>
      </w:hyperlink>
    </w:p>
    <w:p w:rsidR="009050F4" w:rsidRDefault="009050F4" w:rsidP="00D2652A">
      <w:r>
        <w:t>B.</w:t>
      </w:r>
    </w:p>
    <w:p w:rsidR="00D2652A" w:rsidRDefault="00D2652A" w:rsidP="00D2652A">
      <w:r>
        <w:t>Welk artikel spreekt je het meest aan? En geef aan wat je daarin aanspreekt.</w:t>
      </w:r>
    </w:p>
    <w:p w:rsidR="009050F4" w:rsidRDefault="00D2652A" w:rsidP="00D2652A">
      <w:r>
        <w:t xml:space="preserve">Het artikel van Trouw spreekt mij aan. Omdat het voor mijn gevoel overzichtelijk is. en in 1 oog opslag overzichtelijk is. Dit heb ik niet bij </w:t>
      </w:r>
      <w:proofErr w:type="spellStart"/>
      <w:r>
        <w:t>Charity</w:t>
      </w:r>
      <w:proofErr w:type="spellEnd"/>
      <w:r>
        <w:t xml:space="preserve"> vlog of bij </w:t>
      </w:r>
      <w:proofErr w:type="spellStart"/>
      <w:r>
        <w:t>Boyan</w:t>
      </w:r>
      <w:proofErr w:type="spellEnd"/>
      <w:r>
        <w:t xml:space="preserve"> Slat</w:t>
      </w:r>
      <w:r w:rsidR="009050F4">
        <w:t>.</w:t>
      </w:r>
    </w:p>
    <w:p w:rsidR="009050F4" w:rsidRDefault="009050F4" w:rsidP="00D2652A">
      <w:r>
        <w:t>C.</w:t>
      </w:r>
    </w:p>
    <w:p w:rsidR="00D2652A" w:rsidRDefault="00D2652A" w:rsidP="00D2652A">
      <w:r>
        <w:t>Zoek drie voorbeelden van bekende mensen of mensen uit je directe leefomgeving die zich op een voor jou mooie, goede, of interessante manier profileren of eigenschappen hebben die je bewondert. Zoek hiervoor een artikel, een filmpje, een online profiel van iemand of een website. Waar het om gaat is dat ze laten zien waar ze voor staan. Waar ze door gedreven worden. Hoe ze hun talent laten zien. Wat ze toevoegen aan hun leefomgeving, de samenleving of de wereld. Geef hierbij aan waarom dit voor jou goede voorbeelden zijn.</w:t>
      </w:r>
    </w:p>
    <w:p w:rsidR="00D2652A" w:rsidRDefault="00D2652A" w:rsidP="00D2652A"/>
    <w:p w:rsidR="00D2652A" w:rsidRDefault="00D2652A" w:rsidP="00D2652A"/>
    <w:p w:rsidR="009050F4" w:rsidRDefault="009050F4" w:rsidP="00D2652A"/>
    <w:p w:rsidR="009050F4" w:rsidRDefault="009050F4" w:rsidP="00D2652A"/>
    <w:p w:rsidR="00D2652A" w:rsidRDefault="00D2652A" w:rsidP="00D2652A"/>
    <w:p w:rsidR="00D2652A" w:rsidRDefault="00D2652A" w:rsidP="00D2652A"/>
    <w:p w:rsidR="00D2652A" w:rsidRPr="00D2652A" w:rsidRDefault="00D2652A" w:rsidP="00D2652A"/>
    <w:p w:rsidR="009050F4" w:rsidRDefault="009050F4" w:rsidP="004A73D1">
      <w:pPr>
        <w:pStyle w:val="Ondertitel"/>
        <w:outlineLvl w:val="0"/>
      </w:pPr>
      <w:bookmarkStart w:id="4" w:name="_Toc921197"/>
      <w:r>
        <w:t>Keuzedeel Persoonlijk profileren niveau 3-4 - 01 Over dit keuzedeel</w:t>
      </w:r>
      <w:bookmarkEnd w:id="4"/>
    </w:p>
    <w:p w:rsidR="00D2652A" w:rsidRDefault="009050F4" w:rsidP="004A73D1">
      <w:pPr>
        <w:pStyle w:val="Ondertitel"/>
        <w:outlineLvl w:val="0"/>
      </w:pPr>
      <w:bookmarkStart w:id="5" w:name="_Toc921198"/>
      <w:r>
        <w:t>Opdracht 3. Stel jezelf voor</w:t>
      </w:r>
      <w:bookmarkEnd w:id="5"/>
    </w:p>
    <w:p w:rsidR="009050F4" w:rsidRDefault="009050F4" w:rsidP="009050F4">
      <w:pPr>
        <w:pStyle w:val="Ondertitel"/>
      </w:pPr>
    </w:p>
    <w:p w:rsidR="009050F4" w:rsidRDefault="009050F4" w:rsidP="009050F4">
      <w:r>
        <w:t>Alom bekend: een eerste indruk kun je maar een keer maken. Mensen vormen vrijwel direct een beeld van je. In slechts één tot twee seconden hebben ze al bepaald wat ze van je vinden. Het vormen van een eerste indruk gaat vrijwel onbewust. Mensen hebben vaak niet door dat een bepaalde situatie ervoor zorgt dat ze zich een bepaald beeld van iemand vormen. Je gaat bij het vormen van een oordeel over een persoon dus af op wat je gevoel je zegt. Misschien vinden we het daarom wel zo eng om ons zelf voor te stellen. Wat moet je dan precies zeggen en doen om wel over te komen zoals je zelf wilt dat anderen je zien?</w:t>
      </w:r>
    </w:p>
    <w:p w:rsidR="009050F4" w:rsidRDefault="009050F4" w:rsidP="009050F4"/>
    <w:p w:rsidR="009050F4" w:rsidRDefault="009050F4" w:rsidP="009050F4">
      <w:r>
        <w:t>Je gaat jezelf voorstellen in de vorm van een elevatorpitch. Een elevatorpitch is een korte en krachtige gesproken presentatie van maximaal twee minuten, waarin je jezelf onder de aandacht brengt.</w:t>
      </w:r>
    </w:p>
    <w:p w:rsidR="009050F4" w:rsidRDefault="003F0D66" w:rsidP="009050F4">
      <w:hyperlink r:id="rId14" w:anchor="/document?dpsid=2018-ba9faf99-204b-49c9-8758-a760bc568d90--Theoriebron-BR-Elevatorpitch.docm" w:history="1">
        <w:r w:rsidR="009050F4" w:rsidRPr="005C1433">
          <w:rPr>
            <w:rStyle w:val="Hyperlink"/>
          </w:rPr>
          <w:t>https://start.24boost.nl/#/document?dpsid=2018-ba9faf99-204b-49c9-8758-a760bc568d90--Theoriebron-BR-Elevatorpitch.docm</w:t>
        </w:r>
      </w:hyperlink>
    </w:p>
    <w:p w:rsidR="009050F4" w:rsidRDefault="003F0D66" w:rsidP="009050F4">
      <w:hyperlink r:id="rId15" w:history="1">
        <w:r w:rsidR="009050F4" w:rsidRPr="005C1433">
          <w:rPr>
            <w:rStyle w:val="Hyperlink"/>
          </w:rPr>
          <w:t>https://www.spiesenspreken.nl/2014/09/elevator-pitch-10-tips-om-deze-overtuigend-te-maken/</w:t>
        </w:r>
      </w:hyperlink>
    </w:p>
    <w:p w:rsidR="009050F4" w:rsidRDefault="003F0D66" w:rsidP="009050F4">
      <w:hyperlink r:id="rId16" w:history="1">
        <w:r w:rsidR="009050F4" w:rsidRPr="005C1433">
          <w:rPr>
            <w:rStyle w:val="Hyperlink"/>
          </w:rPr>
          <w:t>https://youtu.be/Lhe8HDkRNeo</w:t>
        </w:r>
      </w:hyperlink>
    </w:p>
    <w:p w:rsidR="009050F4" w:rsidRDefault="003F0D66" w:rsidP="009050F4">
      <w:hyperlink r:id="rId17" w:history="1">
        <w:r w:rsidR="009050F4" w:rsidRPr="005C1433">
          <w:rPr>
            <w:rStyle w:val="Hyperlink"/>
          </w:rPr>
          <w:t>https://start.24boost.nl/api/nl/library/get.json?dpsid=2018-ba9faf99-204b-49c9-8758-a760bc568d90--Gedragseigenschappenlijst.pdf</w:t>
        </w:r>
      </w:hyperlink>
    </w:p>
    <w:p w:rsidR="009050F4" w:rsidRDefault="009050F4" w:rsidP="009050F4">
      <w:r w:rsidRPr="009050F4">
        <w:t>Je gaat jezelf eerst omschrijven.</w:t>
      </w:r>
    </w:p>
    <w:p w:rsidR="009050F4" w:rsidRDefault="009050F4" w:rsidP="009050F4">
      <w:r>
        <w:t>A.</w:t>
      </w:r>
    </w:p>
    <w:p w:rsidR="009050F4" w:rsidRDefault="009050F4" w:rsidP="009050F4">
      <w:r>
        <w:t>Maak gebruik van de woordenlijst met gedragseigenschappen. Bekijk deze lijst aandachtig en kies vijf begrippen die het beste bij jou passen.</w:t>
      </w:r>
    </w:p>
    <w:p w:rsidR="009050F4" w:rsidRDefault="009050F4" w:rsidP="009050F4">
      <w:r>
        <w:t xml:space="preserve">aanwezig: is dat je jezelf profileert </w:t>
      </w:r>
    </w:p>
    <w:p w:rsidR="009050F4" w:rsidRDefault="009050F4" w:rsidP="009050F4">
      <w:proofErr w:type="spellStart"/>
      <w:r>
        <w:t>empatisch</w:t>
      </w:r>
      <w:proofErr w:type="spellEnd"/>
      <w:r>
        <w:t>: is dat je het vermogen om jezelf gevoelsmatig in iemand anders in te leven</w:t>
      </w:r>
    </w:p>
    <w:p w:rsidR="009050F4" w:rsidRDefault="009050F4" w:rsidP="009050F4">
      <w:r>
        <w:t>doelbewust: is dat je een duidelijke bedoeling hebt</w:t>
      </w:r>
    </w:p>
    <w:p w:rsidR="009050F4" w:rsidRDefault="009050F4" w:rsidP="009050F4">
      <w:r>
        <w:t>gastvrij is dat je hartelijk en gul in het ontvangen van gasten bent</w:t>
      </w:r>
    </w:p>
    <w:p w:rsidR="009050F4" w:rsidRDefault="009050F4" w:rsidP="009050F4">
      <w:r>
        <w:lastRenderedPageBreak/>
        <w:t>beslist: is dat je zeker van je handelen en denken bent</w:t>
      </w:r>
    </w:p>
    <w:p w:rsidR="009050F4" w:rsidRDefault="009050F4" w:rsidP="009050F4"/>
    <w:p w:rsidR="009050F4" w:rsidRDefault="009050F4" w:rsidP="009050F4"/>
    <w:p w:rsidR="009050F4" w:rsidRDefault="009050F4" w:rsidP="009050F4"/>
    <w:p w:rsidR="009050F4" w:rsidRDefault="009050F4" w:rsidP="009050F4">
      <w:r>
        <w:t>B.</w:t>
      </w:r>
    </w:p>
    <w:p w:rsidR="009050F4" w:rsidRDefault="009050F4" w:rsidP="009050F4">
      <w:r>
        <w:t>Maak een omschrijving van jezelf. Gebruik hiervoor onder ander de vijf gekozen begrippen bij a. Geef bij je omschrijving het volgende aan:</w:t>
      </w:r>
    </w:p>
    <w:p w:rsidR="009050F4" w:rsidRDefault="009050F4" w:rsidP="009050F4">
      <w:r>
        <w:t>Wie ben je?</w:t>
      </w:r>
    </w:p>
    <w:p w:rsidR="009050F4" w:rsidRDefault="009050F4" w:rsidP="009050F4">
      <w:r>
        <w:t>Hoe zou je jezelf omschrijven?</w:t>
      </w:r>
    </w:p>
    <w:p w:rsidR="009050F4" w:rsidRDefault="009050F4" w:rsidP="009050F4">
      <w:r>
        <w:t>Wat zijn je kwaliteiten?</w:t>
      </w:r>
    </w:p>
    <w:p w:rsidR="009050F4" w:rsidRDefault="009050F4" w:rsidP="009050F4">
      <w:r>
        <w:t>Wat zijn je eigenaardigheden, kenmerken of tics?</w:t>
      </w:r>
    </w:p>
    <w:p w:rsidR="009050F4" w:rsidRDefault="009050F4" w:rsidP="009050F4">
      <w:r>
        <w:t>Pitch:</w:t>
      </w:r>
    </w:p>
    <w:p w:rsidR="009050F4" w:rsidRDefault="009050F4" w:rsidP="009050F4">
      <w:r>
        <w:t xml:space="preserve">Ik ben Willem, 41 jaar. Een blije vader van een dochter, Lotus 9 jaar. Ik houd van buiten zijn, spelletjes wat met strategisch en ruimtelijk denken te maken heeft. Ik sta open voor mensen in mijn omgeving. Je zou kunnen zeggen een gastvrij persoon. Ik ben empathisch waardoor mensen zich snel op hun gemak voelen in mijn omgeving. In mijn werk </w:t>
      </w:r>
      <w:proofErr w:type="spellStart"/>
      <w:r>
        <w:t>werk</w:t>
      </w:r>
      <w:proofErr w:type="spellEnd"/>
      <w:r>
        <w:t xml:space="preserve"> ik doelbewust en kan goed beslissingen nemen en wordt rustig van stressvolle situaties. Ik vind het fijn om mensen te helpen ontwikkelen en hierom soms wat aanwezig kan zijn. </w:t>
      </w:r>
    </w:p>
    <w:p w:rsidR="009050F4" w:rsidRDefault="009050F4" w:rsidP="009050F4">
      <w:r>
        <w:t xml:space="preserve">C. </w:t>
      </w:r>
    </w:p>
    <w:p w:rsidR="009050F4" w:rsidRDefault="009050F4" w:rsidP="009050F4">
      <w:r>
        <w:t>In je klas weet iedereen natuurlijk wel wie je bent en waar je woont. Maar je gaat jezelf nu nog een keer voorstellen, nu met behulp van vijf verschillende afbeeldingen of voorwerpen die bij jou passen. De afbeeldingen plak je op een A2-formaat vel en de voorwerpen laat je zien. Vertel wie jij bent in essentie.</w:t>
      </w:r>
    </w:p>
    <w:p w:rsidR="009050F4" w:rsidRDefault="009050F4" w:rsidP="009050F4">
      <w:r>
        <w:t>Gedaan</w:t>
      </w:r>
    </w:p>
    <w:p w:rsidR="009050F4" w:rsidRDefault="009050F4" w:rsidP="009050F4">
      <w:r>
        <w:t>D.</w:t>
      </w:r>
    </w:p>
    <w:p w:rsidR="009050F4" w:rsidRDefault="009050F4" w:rsidP="009050F4">
      <w:r>
        <w:t>Maak op basis van de voorgaande vragen een korte elevatorpitch over je zelf. Als je dit individueel doet, neem je deze pitch op met je smartphone. Lever deze video in bij je docent. Doe je de opdracht klassikaal, neem dan de pitch op met behulp van een camera.</w:t>
      </w:r>
    </w:p>
    <w:p w:rsidR="009050F4" w:rsidRDefault="009050F4" w:rsidP="009050F4">
      <w:r>
        <w:t>Gedaan</w:t>
      </w:r>
    </w:p>
    <w:p w:rsidR="00D2652A" w:rsidRDefault="00D2652A">
      <w:pPr>
        <w:pStyle w:val="Kop1"/>
      </w:pPr>
    </w:p>
    <w:p w:rsidR="00D2652A" w:rsidRDefault="00D2652A">
      <w:pPr>
        <w:pStyle w:val="Kop1"/>
      </w:pPr>
    </w:p>
    <w:p w:rsidR="009050F4" w:rsidRDefault="009050F4" w:rsidP="009050F4">
      <w:pPr>
        <w:pStyle w:val="Ondertitel"/>
        <w:jc w:val="left"/>
      </w:pPr>
    </w:p>
    <w:p w:rsidR="009050F4" w:rsidRDefault="009050F4" w:rsidP="009050F4">
      <w:pPr>
        <w:pStyle w:val="Ondertitel"/>
        <w:jc w:val="left"/>
      </w:pPr>
    </w:p>
    <w:p w:rsidR="009050F4" w:rsidRDefault="009050F4" w:rsidP="009050F4">
      <w:pPr>
        <w:pStyle w:val="Ondertitel"/>
        <w:jc w:val="left"/>
      </w:pPr>
    </w:p>
    <w:p w:rsidR="009050F4" w:rsidRDefault="009050F4" w:rsidP="009050F4">
      <w:pPr>
        <w:pStyle w:val="Ondertitel"/>
        <w:jc w:val="left"/>
      </w:pPr>
    </w:p>
    <w:p w:rsidR="009050F4" w:rsidRDefault="009050F4" w:rsidP="004A73D1">
      <w:pPr>
        <w:pStyle w:val="Ondertitel"/>
        <w:jc w:val="left"/>
        <w:outlineLvl w:val="0"/>
      </w:pPr>
      <w:bookmarkStart w:id="6" w:name="_Toc921199"/>
      <w:r>
        <w:t>Keuzedeel Persoonlijk profileren niveau 3-4 - 02 Wie ben ik?</w:t>
      </w:r>
      <w:bookmarkEnd w:id="6"/>
    </w:p>
    <w:p w:rsidR="00D2652A" w:rsidRDefault="009050F4" w:rsidP="004A73D1">
      <w:pPr>
        <w:pStyle w:val="Ondertitel"/>
        <w:outlineLvl w:val="0"/>
      </w:pPr>
      <w:bookmarkStart w:id="7" w:name="_Toc921200"/>
      <w:r>
        <w:t>Opdracht 1. Ontwerp je eigen toolbox</w:t>
      </w:r>
      <w:bookmarkEnd w:id="7"/>
    </w:p>
    <w:p w:rsidR="009050F4" w:rsidRDefault="009050F4" w:rsidP="00293980"/>
    <w:p w:rsidR="00293980" w:rsidRDefault="00293980" w:rsidP="00293980">
      <w:r>
        <w:t xml:space="preserve">Bij het keuzedeel ‘Persoonlijk profileren’ ga je op zoek naar jezelf. Daarvoor maak je opdrachten waarmee je de nodige informatie over jezelf verzamelt. Deze informatie bewaar je voor een groot deel digitaal in 24boost. Maar wat is er mooier dan dit ook te verzamelen in een eigen </w:t>
      </w:r>
      <w:proofErr w:type="spellStart"/>
      <w:r>
        <w:t>toolbox</w:t>
      </w:r>
      <w:proofErr w:type="spellEnd"/>
      <w:r>
        <w:t>, waarin je alles over jezelf bewaart. Jij bepaalt wat erin komt, wat voor jou belangrijk is, wat voor jou waardevolle inzichten zijn. Kortom: een cadeautje voor en over jezelf aan het einde van dit keuzedeel, maar ook voor de toekomst.</w:t>
      </w:r>
    </w:p>
    <w:p w:rsidR="009050F4" w:rsidRDefault="009050F4" w:rsidP="00293980">
      <w:r>
        <w:t>A.</w:t>
      </w:r>
    </w:p>
    <w:p w:rsidR="00293980" w:rsidRDefault="00293980" w:rsidP="00293980">
      <w:r>
        <w:t xml:space="preserve">Je gaat een persoonlijke </w:t>
      </w:r>
      <w:proofErr w:type="spellStart"/>
      <w:r>
        <w:t>toolbox</w:t>
      </w:r>
      <w:proofErr w:type="spellEnd"/>
      <w:r>
        <w:t xml:space="preserve"> maken. Je mag het woord letterlijk nemen, maar je kunt ook denken aan een map, doos, een serie vlogs, blogs een </w:t>
      </w:r>
      <w:proofErr w:type="spellStart"/>
      <w:r>
        <w:t>Padlet</w:t>
      </w:r>
      <w:proofErr w:type="spellEnd"/>
      <w:r>
        <w:t xml:space="preserve"> enzovoort. Als het maar jouw </w:t>
      </w:r>
      <w:proofErr w:type="spellStart"/>
      <w:r>
        <w:t>toolbox</w:t>
      </w:r>
      <w:proofErr w:type="spellEnd"/>
      <w:r>
        <w:t xml:space="preserve"> wordt, waar je gegevens over jezelf in kunt verzamelen. Je maakt je </w:t>
      </w:r>
      <w:proofErr w:type="spellStart"/>
      <w:r>
        <w:t>toolbox</w:t>
      </w:r>
      <w:proofErr w:type="spellEnd"/>
      <w:r>
        <w:t xml:space="preserve"> persoonlijk; deze moet iets zeggen over jouw karakter. Gebruik kleuren die je mooi vindt en materialen en middelen die je aanspreken. Het maakt niet uit wat je gebruikt, laat al je creativiteit erop los, zolang jij zelf maar uit kunt leggen waarom je het mooi vindt of bij je past.</w:t>
      </w:r>
    </w:p>
    <w:p w:rsidR="009050F4" w:rsidRDefault="009050F4" w:rsidP="00B00A8C">
      <w:r>
        <w:t>B.</w:t>
      </w:r>
    </w:p>
    <w:p w:rsidR="00B00A8C" w:rsidRDefault="00293980" w:rsidP="00B00A8C">
      <w:r>
        <w:t xml:space="preserve">Bewaar gedurende het werken aan dit keuzedeel alles wat voor jou waardevol is in je </w:t>
      </w:r>
      <w:proofErr w:type="spellStart"/>
      <w:r>
        <w:t>toolbox</w:t>
      </w:r>
      <w:proofErr w:type="spellEnd"/>
      <w:r>
        <w:t>. De informatie over jezelf die je hierin verzamelt kun je aan het einde van dit keuzedeel gebruiken voor het maken van jouw persoonlijke sleutel.</w:t>
      </w:r>
    </w:p>
    <w:p w:rsidR="00B00A8C" w:rsidRDefault="00B00A8C" w:rsidP="004A73D1">
      <w:pPr>
        <w:pStyle w:val="Kop2"/>
      </w:pPr>
      <w:bookmarkStart w:id="8" w:name="_Toc921201"/>
      <w:r>
        <w:t>Toolbox: Willem Spakman</w:t>
      </w:r>
      <w:bookmarkEnd w:id="8"/>
    </w:p>
    <w:p w:rsidR="00B00A8C" w:rsidRPr="00B00A8C" w:rsidRDefault="00B00A8C" w:rsidP="00B00A8C">
      <w:r>
        <w:t xml:space="preserve">Voor mijn persoonlijke </w:t>
      </w:r>
      <w:proofErr w:type="spellStart"/>
      <w:r>
        <w:t>toolbox</w:t>
      </w:r>
      <w:proofErr w:type="spellEnd"/>
      <w:r>
        <w:t xml:space="preserve"> heb ik mijn eigen logo gebruikt. Dit logo gebruik ik voor mijn eigen onderneming. In dit logo komen allemaal persoonlijke items in voor. Hierom gebruik ik het logo voor mijn persoonlijke </w:t>
      </w:r>
      <w:proofErr w:type="spellStart"/>
      <w:r w:rsidR="0087002A">
        <w:t>t</w:t>
      </w:r>
      <w:r>
        <w:t>oolbox</w:t>
      </w:r>
      <w:proofErr w:type="spellEnd"/>
      <w:r>
        <w:t>. Ik zal het logo verder aanvullen met steekwoorden en informatie om tot een goed resultaat te komen</w:t>
      </w:r>
      <w:r w:rsidR="0087002A">
        <w:t>.</w:t>
      </w:r>
    </w:p>
    <w:p w:rsidR="00B00A8C" w:rsidRDefault="00B00A8C" w:rsidP="00293980">
      <w:r>
        <w:rPr>
          <w:noProof/>
        </w:rPr>
        <w:lastRenderedPageBreak/>
        <w:drawing>
          <wp:inline distT="0" distB="0" distL="0" distR="0">
            <wp:extent cx="5472430" cy="135255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ark-facebook-afbeelding-wit.jpg"/>
                    <pic:cNvPicPr/>
                  </pic:nvPicPr>
                  <pic:blipFill>
                    <a:blip r:embed="rId18"/>
                    <a:stretch>
                      <a:fillRect/>
                    </a:stretch>
                  </pic:blipFill>
                  <pic:spPr>
                    <a:xfrm>
                      <a:off x="0" y="0"/>
                      <a:ext cx="5472430" cy="1352550"/>
                    </a:xfrm>
                    <a:prstGeom prst="rect">
                      <a:avLst/>
                    </a:prstGeom>
                  </pic:spPr>
                </pic:pic>
              </a:graphicData>
            </a:graphic>
          </wp:inline>
        </w:drawing>
      </w:r>
    </w:p>
    <w:p w:rsidR="00F47FA7" w:rsidRDefault="00F47FA7" w:rsidP="00293980"/>
    <w:p w:rsidR="0087002A" w:rsidRDefault="0087002A" w:rsidP="0087002A">
      <w:pPr>
        <w:pStyle w:val="Lijstalinea"/>
        <w:numPr>
          <w:ilvl w:val="0"/>
          <w:numId w:val="21"/>
        </w:numPr>
      </w:pPr>
      <w:r>
        <w:t>Oprecht</w:t>
      </w:r>
      <w:r>
        <w:tab/>
        <w:t>-</w:t>
      </w:r>
      <w:r>
        <w:tab/>
        <w:t>Dromer</w:t>
      </w:r>
      <w:r>
        <w:tab/>
        <w:t>-</w:t>
      </w:r>
      <w:r>
        <w:tab/>
        <w:t>Verbanden maken</w:t>
      </w:r>
      <w:r>
        <w:tab/>
        <w:t>-</w:t>
      </w:r>
      <w:r>
        <w:tab/>
        <w:t>Wijs</w:t>
      </w:r>
    </w:p>
    <w:p w:rsidR="0087002A" w:rsidRDefault="0087002A" w:rsidP="0087002A">
      <w:pPr>
        <w:pStyle w:val="Lijstalinea"/>
        <w:numPr>
          <w:ilvl w:val="0"/>
          <w:numId w:val="21"/>
        </w:numPr>
      </w:pPr>
      <w:r>
        <w:t>Analyserend</w:t>
      </w:r>
      <w:r>
        <w:tab/>
        <w:t>-</w:t>
      </w:r>
      <w:r>
        <w:tab/>
        <w:t>Reder</w:t>
      </w:r>
      <w:r>
        <w:tab/>
      </w:r>
      <w:r>
        <w:tab/>
        <w:t>-</w:t>
      </w:r>
      <w:r>
        <w:tab/>
        <w:t>Opleiding</w:t>
      </w:r>
      <w:r>
        <w:tab/>
      </w:r>
      <w:r>
        <w:tab/>
        <w:t xml:space="preserve">- </w:t>
      </w:r>
      <w:r>
        <w:tab/>
        <w:t>Kennis</w:t>
      </w:r>
    </w:p>
    <w:p w:rsidR="001638F6" w:rsidRDefault="0087002A" w:rsidP="007021DE">
      <w:pPr>
        <w:pStyle w:val="Lijstalinea"/>
        <w:numPr>
          <w:ilvl w:val="0"/>
          <w:numId w:val="21"/>
        </w:numPr>
      </w:pPr>
      <w:r>
        <w:t>Ondernemend</w:t>
      </w:r>
      <w:r>
        <w:tab/>
        <w:t>-</w:t>
      </w:r>
      <w:r>
        <w:tab/>
      </w:r>
      <w:r w:rsidR="003A30F4">
        <w:t>Nieuw begin</w:t>
      </w:r>
      <w:r w:rsidR="003A30F4">
        <w:tab/>
        <w:t>-</w:t>
      </w:r>
      <w:r w:rsidR="003A30F4">
        <w:tab/>
        <w:t>Onhandig</w:t>
      </w:r>
      <w:r w:rsidR="003A30F4">
        <w:tab/>
      </w:r>
      <w:r w:rsidR="003A30F4">
        <w:tab/>
        <w:t>-</w:t>
      </w:r>
      <w:r w:rsidR="005C2386">
        <w:tab/>
        <w:t>Goed</w:t>
      </w:r>
      <w:r w:rsidR="003A30F4">
        <w:tab/>
      </w:r>
      <w:r w:rsidR="003A30F4">
        <w:tab/>
      </w:r>
    </w:p>
    <w:p w:rsidR="009050F4" w:rsidRDefault="009050F4" w:rsidP="004A73D1">
      <w:pPr>
        <w:pStyle w:val="Ondertitel"/>
        <w:outlineLvl w:val="0"/>
      </w:pPr>
      <w:bookmarkStart w:id="9" w:name="_Toc921202"/>
      <w:r>
        <w:t>Keuzedeel Persoonlijk profileren niveau 3-4 - 02 Wie ben ik?</w:t>
      </w:r>
      <w:bookmarkEnd w:id="9"/>
    </w:p>
    <w:p w:rsidR="009050F4" w:rsidRDefault="009050F4" w:rsidP="004A73D1">
      <w:pPr>
        <w:pStyle w:val="Ondertitel"/>
        <w:outlineLvl w:val="0"/>
      </w:pPr>
      <w:bookmarkStart w:id="10" w:name="_Toc921203"/>
      <w:r>
        <w:t>Opdracht 2. Selfiecollage</w:t>
      </w:r>
      <w:bookmarkEnd w:id="10"/>
    </w:p>
    <w:p w:rsidR="009050F4" w:rsidRDefault="009050F4" w:rsidP="005C2386"/>
    <w:p w:rsidR="005C2386" w:rsidRDefault="005C2386" w:rsidP="005C2386">
      <w:r>
        <w:t>Wie ben je eigenlijk? Wat past bij je? Hoe ben je? Waar zit je kracht? Wie zijn je idolen? Wat is belangrijk? En wie of wat vind je totaal niet interessant? Een beeld zegt meer dan duizend woorden.</w:t>
      </w:r>
    </w:p>
    <w:p w:rsidR="005C2386" w:rsidRDefault="005C2386" w:rsidP="005C2386">
      <w:r>
        <w:t>Je gaat een persoonlijk moodboard maken oftewel een ‘selfiecollage’: een verzameling beelden en woorden die jou typeren, die over jou gaan.</w:t>
      </w:r>
    </w:p>
    <w:p w:rsidR="005C2386" w:rsidRDefault="005C2386" w:rsidP="005C2386">
      <w:r>
        <w:t>Het is de bedoeling dat je deze collages maakt met plaatjes, afbeeldingen, tekeningen, teksten, woorden of iets anders wat bij jou past. Het gaat erom dat je selfiecollage die indrukken, gevoelens, ideeën en herinneringen beschrijven die bij jou naar voren komen wanneer je denkt aan: ‘Wie ben ik? Wat maakt mij wie ik ben?’</w:t>
      </w:r>
    </w:p>
    <w:p w:rsidR="004C7473" w:rsidRDefault="005C2386" w:rsidP="005C2386">
      <w:r>
        <w:t>Voor alle duidelijkheid: het gaat hierbij niet om foto’s van jou. Het gaat er juist om inzicht te krijgen in het beeld dat jij van jezelf hebt en welke gevoelens of herinneringen dit bij jou oproept. Haal inspiratie uit tijdschriften, quotes, afbeeldingen, posters enzovoort.</w:t>
      </w:r>
    </w:p>
    <w:p w:rsidR="009050F4" w:rsidRDefault="003F0D66" w:rsidP="005C2386">
      <w:hyperlink r:id="rId19" w:history="1">
        <w:r w:rsidR="009050F4" w:rsidRPr="005C1433">
          <w:rPr>
            <w:rStyle w:val="Hyperlink"/>
          </w:rPr>
          <w:t>https://start.24boost.nl/api/nl/library/get.json?dpsid=2018-76409119-89b7-44ec-8d06-909c4c67e23a--Stappenplan-Online-prikbord-maken.pdf</w:t>
        </w:r>
      </w:hyperlink>
    </w:p>
    <w:p w:rsidR="009050F4" w:rsidRDefault="003F0D66" w:rsidP="005C2386">
      <w:hyperlink r:id="rId20" w:history="1">
        <w:r w:rsidR="009050F4" w:rsidRPr="005C1433">
          <w:rPr>
            <w:rStyle w:val="Hyperlink"/>
          </w:rPr>
          <w:t>http://en.linoit.com/</w:t>
        </w:r>
      </w:hyperlink>
    </w:p>
    <w:p w:rsidR="009050F4" w:rsidRDefault="003F0D66" w:rsidP="005C2386">
      <w:hyperlink r:id="rId21" w:history="1">
        <w:r w:rsidR="009050F4" w:rsidRPr="005C1433">
          <w:rPr>
            <w:rStyle w:val="Hyperlink"/>
          </w:rPr>
          <w:t>https://start.24boost.nl/api/nl/library/get.json?dpsid=2018-76409119-89b7-44ec-8d06-909c4c67e23a--Gedragseigenschappenlijst.pdf</w:t>
        </w:r>
      </w:hyperlink>
    </w:p>
    <w:p w:rsidR="00FF36FD" w:rsidRDefault="00FF36FD" w:rsidP="00FF36FD">
      <w:r>
        <w:t>A.</w:t>
      </w:r>
    </w:p>
    <w:p w:rsidR="004C7473" w:rsidRDefault="004C7473" w:rsidP="00FF36FD">
      <w:r>
        <w:t>Maak een selfiecollage. Dit mag je doen met behulp van knip-en-plakwerk, maar je mag ook een digitale Lino-collage maken.</w:t>
      </w:r>
    </w:p>
    <w:p w:rsidR="00777480" w:rsidRDefault="00362399" w:rsidP="004A73D1">
      <w:pPr>
        <w:pStyle w:val="Kop2"/>
      </w:pPr>
      <w:bookmarkStart w:id="11" w:name="_Toc921204"/>
      <w:bookmarkStart w:id="12" w:name="_Hlk531253421"/>
      <w:r>
        <w:lastRenderedPageBreak/>
        <w:t>Selfiecollage</w:t>
      </w:r>
      <w:bookmarkEnd w:id="11"/>
    </w:p>
    <w:p w:rsidR="00362399" w:rsidRDefault="00362399" w:rsidP="00FF36FD">
      <w:r>
        <w:t xml:space="preserve">Voor de selfiecollage heb ik een foto gemaakt met allemaal items die voor mij belangrijk zijn en die van invloed zijn hoe ik nu in het leven sta en wat belangrijk is voor mij. </w:t>
      </w:r>
    </w:p>
    <w:p w:rsidR="00362399" w:rsidRDefault="004C7473" w:rsidP="00362399">
      <w:r>
        <w:rPr>
          <w:noProof/>
        </w:rPr>
        <w:drawing>
          <wp:inline distT="0" distB="0" distL="0" distR="0" wp14:anchorId="4899CA53">
            <wp:extent cx="5448300" cy="2324100"/>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8300" cy="2324100"/>
                    </a:xfrm>
                    <a:prstGeom prst="rect">
                      <a:avLst/>
                    </a:prstGeom>
                    <a:noFill/>
                  </pic:spPr>
                </pic:pic>
              </a:graphicData>
            </a:graphic>
          </wp:inline>
        </w:drawing>
      </w:r>
    </w:p>
    <w:p w:rsidR="00362399" w:rsidRDefault="006D65C4" w:rsidP="00362399">
      <w:r>
        <w:t>Als aanvulling op de opdracht heb ik uit de woordenlijst 10 woorden gehaald die ik bij mij als persoon vind passen en een mooie toevoeging zijn tot de selfiecollage.</w:t>
      </w:r>
    </w:p>
    <w:p w:rsidR="006D65C4" w:rsidRDefault="006D65C4" w:rsidP="006D65C4">
      <w:pPr>
        <w:pStyle w:val="Lijstalinea"/>
        <w:numPr>
          <w:ilvl w:val="0"/>
          <w:numId w:val="22"/>
        </w:numPr>
      </w:pPr>
      <w:r w:rsidRPr="006D65C4">
        <w:t>analytisch</w:t>
      </w:r>
      <w:r>
        <w:tab/>
      </w:r>
      <w:r>
        <w:tab/>
      </w:r>
      <w:r w:rsidRPr="006D65C4">
        <w:t>is dat je analyserend bent</w:t>
      </w:r>
    </w:p>
    <w:p w:rsidR="006D65C4" w:rsidRDefault="006D65C4" w:rsidP="006D65C4">
      <w:pPr>
        <w:pStyle w:val="Lijstalinea"/>
        <w:numPr>
          <w:ilvl w:val="0"/>
          <w:numId w:val="22"/>
        </w:numPr>
      </w:pPr>
      <w:r w:rsidRPr="006D65C4">
        <w:t>aanwezig</w:t>
      </w:r>
      <w:r>
        <w:tab/>
      </w:r>
      <w:r>
        <w:tab/>
      </w:r>
      <w:r w:rsidRPr="006D65C4">
        <w:t>is dat je jezelf profileert</w:t>
      </w:r>
    </w:p>
    <w:p w:rsidR="006D65C4" w:rsidRDefault="006D65C4" w:rsidP="006D65C4">
      <w:pPr>
        <w:pStyle w:val="Lijstalinea"/>
        <w:numPr>
          <w:ilvl w:val="0"/>
          <w:numId w:val="22"/>
        </w:numPr>
      </w:pPr>
      <w:r w:rsidRPr="006D65C4">
        <w:t>behulpzaam</w:t>
      </w:r>
      <w:r>
        <w:tab/>
      </w:r>
      <w:r>
        <w:tab/>
      </w:r>
      <w:r w:rsidRPr="006D65C4">
        <w:t>is dat bereid bent om te helpen</w:t>
      </w:r>
    </w:p>
    <w:p w:rsidR="006D65C4" w:rsidRDefault="006D65C4" w:rsidP="006D65C4">
      <w:pPr>
        <w:pStyle w:val="Lijstalinea"/>
        <w:numPr>
          <w:ilvl w:val="0"/>
          <w:numId w:val="22"/>
        </w:numPr>
      </w:pPr>
      <w:r w:rsidRPr="006D65C4">
        <w:t xml:space="preserve">chaotisch </w:t>
      </w:r>
      <w:r>
        <w:tab/>
      </w:r>
      <w:r>
        <w:tab/>
      </w:r>
      <w:r w:rsidRPr="006D65C4">
        <w:t>is dat je wanordelijk bent, zonder orde en regelmaat</w:t>
      </w:r>
    </w:p>
    <w:p w:rsidR="006D65C4" w:rsidRDefault="006D65C4" w:rsidP="006D65C4">
      <w:pPr>
        <w:pStyle w:val="Lijstalinea"/>
        <w:numPr>
          <w:ilvl w:val="0"/>
          <w:numId w:val="22"/>
        </w:numPr>
      </w:pPr>
      <w:r w:rsidRPr="006D65C4">
        <w:t xml:space="preserve">creatief </w:t>
      </w:r>
      <w:r>
        <w:tab/>
      </w:r>
      <w:r>
        <w:tab/>
      </w:r>
      <w:r w:rsidRPr="006D65C4">
        <w:t>is dat je nieuwe dingen kan maken</w:t>
      </w:r>
    </w:p>
    <w:p w:rsidR="006D65C4" w:rsidRDefault="006D65C4" w:rsidP="006D65C4">
      <w:pPr>
        <w:pStyle w:val="Lijstalinea"/>
        <w:numPr>
          <w:ilvl w:val="0"/>
          <w:numId w:val="22"/>
        </w:numPr>
      </w:pPr>
      <w:r w:rsidRPr="006D65C4">
        <w:t xml:space="preserve">efficiënt </w:t>
      </w:r>
      <w:r>
        <w:tab/>
      </w:r>
      <w:r>
        <w:tab/>
      </w:r>
      <w:r w:rsidRPr="006D65C4">
        <w:t>is dat je doelmatig bent, met de minste inspanning je doel bereiken</w:t>
      </w:r>
    </w:p>
    <w:p w:rsidR="006D65C4" w:rsidRDefault="006D65C4" w:rsidP="006D65C4">
      <w:pPr>
        <w:pStyle w:val="Lijstalinea"/>
        <w:numPr>
          <w:ilvl w:val="0"/>
          <w:numId w:val="22"/>
        </w:numPr>
      </w:pPr>
      <w:r w:rsidRPr="006D65C4">
        <w:t xml:space="preserve">extravert </w:t>
      </w:r>
      <w:r>
        <w:tab/>
      </w:r>
      <w:r>
        <w:tab/>
      </w:r>
      <w:r w:rsidRPr="006D65C4">
        <w:t>is dat je je op anderen richt en open tegen hen bent</w:t>
      </w:r>
    </w:p>
    <w:p w:rsidR="006D65C4" w:rsidRDefault="006D65C4" w:rsidP="006D65C4">
      <w:pPr>
        <w:pStyle w:val="Lijstalinea"/>
        <w:numPr>
          <w:ilvl w:val="0"/>
          <w:numId w:val="22"/>
        </w:numPr>
      </w:pPr>
      <w:r w:rsidRPr="006D65C4">
        <w:t xml:space="preserve">gepassioneerd </w:t>
      </w:r>
      <w:r>
        <w:tab/>
      </w:r>
      <w:r>
        <w:tab/>
      </w:r>
      <w:r w:rsidRPr="006D65C4">
        <w:t>is dat je hartstochtelijk bent</w:t>
      </w:r>
    </w:p>
    <w:p w:rsidR="006D65C4" w:rsidRDefault="006D65C4" w:rsidP="006D65C4">
      <w:pPr>
        <w:pStyle w:val="Lijstalinea"/>
        <w:numPr>
          <w:ilvl w:val="0"/>
          <w:numId w:val="22"/>
        </w:numPr>
      </w:pPr>
      <w:r w:rsidRPr="006D65C4">
        <w:t>impulsief</w:t>
      </w:r>
      <w:r>
        <w:tab/>
      </w:r>
      <w:r>
        <w:tab/>
      </w:r>
      <w:r w:rsidRPr="006D65C4">
        <w:t>is dat je iets plotseling en zonder nadenken doet</w:t>
      </w:r>
    </w:p>
    <w:p w:rsidR="006D65C4" w:rsidRDefault="006D65C4" w:rsidP="006D65C4">
      <w:pPr>
        <w:pStyle w:val="Lijstalinea"/>
        <w:numPr>
          <w:ilvl w:val="0"/>
          <w:numId w:val="22"/>
        </w:numPr>
      </w:pPr>
      <w:r w:rsidRPr="006D65C4">
        <w:t xml:space="preserve">nieuwsgierig </w:t>
      </w:r>
      <w:r>
        <w:tab/>
      </w:r>
      <w:r>
        <w:tab/>
      </w:r>
      <w:r w:rsidRPr="006D65C4">
        <w:t>is dat je graag dingen wilt weten, ook als je er niets mee te maken hebt</w:t>
      </w:r>
    </w:p>
    <w:bookmarkEnd w:id="12"/>
    <w:p w:rsidR="00362399" w:rsidRDefault="004C7473" w:rsidP="00A5217E">
      <w:r w:rsidRPr="00A5217E">
        <w:t>Dit is klassikaal behandeld</w:t>
      </w:r>
      <w:r>
        <w:t>.</w:t>
      </w:r>
    </w:p>
    <w:p w:rsidR="00A5217E" w:rsidRDefault="00A5217E" w:rsidP="00A5217E">
      <w:pPr>
        <w:pStyle w:val="Ondertitel"/>
        <w:jc w:val="left"/>
      </w:pPr>
    </w:p>
    <w:p w:rsidR="00A5217E" w:rsidRDefault="00A5217E" w:rsidP="00A5217E">
      <w:pPr>
        <w:pStyle w:val="Ondertitel"/>
        <w:jc w:val="left"/>
      </w:pPr>
    </w:p>
    <w:p w:rsidR="00A5217E" w:rsidRDefault="00A5217E" w:rsidP="00A5217E">
      <w:pPr>
        <w:pStyle w:val="Ondertitel"/>
        <w:jc w:val="left"/>
      </w:pPr>
    </w:p>
    <w:p w:rsidR="00A5217E" w:rsidRDefault="00A5217E" w:rsidP="00A5217E">
      <w:pPr>
        <w:pStyle w:val="Ondertitel"/>
        <w:jc w:val="left"/>
      </w:pPr>
    </w:p>
    <w:p w:rsidR="00A5217E" w:rsidRDefault="00A5217E" w:rsidP="00A5217E">
      <w:pPr>
        <w:pStyle w:val="Ondertitel"/>
        <w:jc w:val="left"/>
      </w:pPr>
    </w:p>
    <w:p w:rsidR="00A5217E" w:rsidRDefault="00A5217E" w:rsidP="00A5217E">
      <w:pPr>
        <w:pStyle w:val="Ondertitel"/>
        <w:jc w:val="left"/>
      </w:pPr>
    </w:p>
    <w:p w:rsidR="00A5217E" w:rsidRDefault="00A5217E" w:rsidP="00A5217E">
      <w:pPr>
        <w:pStyle w:val="Ondertitel"/>
        <w:jc w:val="left"/>
      </w:pPr>
    </w:p>
    <w:p w:rsidR="00A5217E" w:rsidRDefault="00A5217E" w:rsidP="00A5217E">
      <w:pPr>
        <w:pStyle w:val="Ondertitel"/>
        <w:jc w:val="left"/>
      </w:pPr>
    </w:p>
    <w:p w:rsidR="00A5217E" w:rsidRDefault="00A5217E" w:rsidP="00A5217E">
      <w:pPr>
        <w:pStyle w:val="Ondertitel"/>
        <w:jc w:val="left"/>
      </w:pPr>
    </w:p>
    <w:p w:rsidR="00A5217E" w:rsidRDefault="00A5217E" w:rsidP="00A5217E">
      <w:pPr>
        <w:pStyle w:val="Ondertitel"/>
        <w:jc w:val="left"/>
      </w:pPr>
    </w:p>
    <w:p w:rsidR="008F1908" w:rsidRDefault="008F1908" w:rsidP="00A5217E">
      <w:pPr>
        <w:pStyle w:val="Ondertitel"/>
        <w:jc w:val="left"/>
      </w:pPr>
    </w:p>
    <w:p w:rsidR="008F1908" w:rsidRDefault="008F1908" w:rsidP="00A5217E">
      <w:pPr>
        <w:pStyle w:val="Ondertitel"/>
        <w:jc w:val="left"/>
      </w:pPr>
    </w:p>
    <w:p w:rsidR="008F1908" w:rsidRDefault="008F1908" w:rsidP="00A5217E">
      <w:pPr>
        <w:pStyle w:val="Ondertitel"/>
        <w:jc w:val="left"/>
      </w:pPr>
    </w:p>
    <w:p w:rsidR="008F1908" w:rsidRDefault="008F1908" w:rsidP="00A5217E">
      <w:pPr>
        <w:pStyle w:val="Ondertitel"/>
        <w:jc w:val="left"/>
      </w:pPr>
    </w:p>
    <w:p w:rsidR="008F1908" w:rsidRDefault="008F1908" w:rsidP="00A5217E">
      <w:pPr>
        <w:pStyle w:val="Ondertitel"/>
        <w:jc w:val="left"/>
      </w:pPr>
    </w:p>
    <w:p w:rsidR="008F1908" w:rsidRDefault="008F1908" w:rsidP="00A5217E">
      <w:pPr>
        <w:pStyle w:val="Ondertitel"/>
        <w:jc w:val="left"/>
      </w:pPr>
    </w:p>
    <w:p w:rsidR="008F1908" w:rsidRDefault="008F1908" w:rsidP="00A5217E">
      <w:pPr>
        <w:pStyle w:val="Ondertitel"/>
        <w:jc w:val="left"/>
      </w:pPr>
    </w:p>
    <w:p w:rsidR="008F1908" w:rsidRDefault="008F1908" w:rsidP="00A5217E">
      <w:pPr>
        <w:pStyle w:val="Ondertitel"/>
        <w:jc w:val="left"/>
      </w:pPr>
    </w:p>
    <w:p w:rsidR="008F1908" w:rsidRDefault="008F1908" w:rsidP="00A5217E">
      <w:pPr>
        <w:pStyle w:val="Ondertitel"/>
        <w:jc w:val="left"/>
      </w:pPr>
    </w:p>
    <w:p w:rsidR="008F1908" w:rsidRDefault="008F1908" w:rsidP="00A5217E">
      <w:pPr>
        <w:pStyle w:val="Ondertitel"/>
        <w:jc w:val="left"/>
      </w:pPr>
    </w:p>
    <w:p w:rsidR="008F1908" w:rsidRDefault="008F1908" w:rsidP="00A5217E">
      <w:pPr>
        <w:pStyle w:val="Ondertitel"/>
        <w:jc w:val="left"/>
      </w:pPr>
    </w:p>
    <w:p w:rsidR="008F1908" w:rsidRDefault="008F1908" w:rsidP="00A5217E">
      <w:pPr>
        <w:pStyle w:val="Ondertitel"/>
        <w:jc w:val="left"/>
      </w:pPr>
    </w:p>
    <w:p w:rsidR="00A5217E" w:rsidRDefault="00A5217E" w:rsidP="00A5217E">
      <w:pPr>
        <w:pStyle w:val="Ondertitel"/>
        <w:jc w:val="left"/>
      </w:pPr>
    </w:p>
    <w:p w:rsidR="00A5217E" w:rsidRDefault="00A5217E" w:rsidP="00A5217E">
      <w:pPr>
        <w:pStyle w:val="Ondertitel"/>
        <w:jc w:val="left"/>
      </w:pPr>
    </w:p>
    <w:p w:rsidR="00A5217E" w:rsidRDefault="00A5217E" w:rsidP="00A5217E">
      <w:pPr>
        <w:pStyle w:val="Ondertitel"/>
        <w:jc w:val="left"/>
      </w:pPr>
    </w:p>
    <w:p w:rsidR="00FF36FD" w:rsidRDefault="00FF36FD" w:rsidP="004A73D1">
      <w:pPr>
        <w:pStyle w:val="Ondertitel"/>
        <w:outlineLvl w:val="0"/>
      </w:pPr>
      <w:bookmarkStart w:id="13" w:name="_Toc921205"/>
      <w:r>
        <w:t>Keuzedeel Persoonlijk profileren niveau 3-4 - 02 Wie ben ik?</w:t>
      </w:r>
      <w:bookmarkEnd w:id="13"/>
    </w:p>
    <w:p w:rsidR="00A5217E" w:rsidRDefault="00A5217E" w:rsidP="004A73D1">
      <w:pPr>
        <w:pStyle w:val="Ondertitel"/>
        <w:outlineLvl w:val="0"/>
      </w:pPr>
      <w:bookmarkStart w:id="14" w:name="_Toc921206"/>
      <w:r w:rsidRPr="00A5217E">
        <w:t>Opdracht 3. Reis door je leven</w:t>
      </w:r>
      <w:bookmarkEnd w:id="14"/>
    </w:p>
    <w:p w:rsidR="00E74739" w:rsidRDefault="00E74739" w:rsidP="00E74739">
      <w:r>
        <w:t>Je bent nog lang niet oud, maar je hebt toch ook al het een ander meegemaakt in je leven. Je hebt op verschillende scholen gezeten, je bent misschien wel verhuisd, je hebt vrienden gemaakt, er zijn vriendschappen ontstaan en verloren gegaan. Leuke dingen, maar vast ook minder leuke dingen. Je vertelt jouw verhaal.</w:t>
      </w:r>
    </w:p>
    <w:p w:rsidR="00E74739" w:rsidRDefault="00E74739" w:rsidP="00E74739">
      <w:r>
        <w:t>Belangrijke informatie: Door je verhaal op te schrijven kom je misschien ook al dingen te weten over jezelf. Iedereen neemt namelijk zijn ervaring uit het verleden mee. De leuke dingen, of de dingen die je gelukt zijn, geven je zelfvertrouwen. Maar minder leuke dingen vormen je ook. Wees zo eerlijk mogelijk en geniet vooral van alle fijne herinneringen!</w:t>
      </w:r>
    </w:p>
    <w:p w:rsidR="00E74739" w:rsidRDefault="00E74739" w:rsidP="00E74739">
      <w:r>
        <w:t>Wat heeft je gemaakt tot wie je nu bent? Dat klinkt vrij zwaar aangezien je nog een groot deel van je leven en een hele toekomst voor je hebt. Maar toch heb je waarschijnlijk zonder dat je er dagelijks over nadenkt al veel meegemaakt in je leven. Je gaat je eigen levensverhaal weergeven, waarbij je kijkt naar jouw leven tot nu toe.</w:t>
      </w:r>
    </w:p>
    <w:p w:rsidR="00362399" w:rsidRDefault="00E74739" w:rsidP="00E74739">
      <w:r>
        <w:t xml:space="preserve">Het doel van het schrijven van je levensverhaal is dat je meer zicht krijgt op het wat, hoe en waarom van je verleden. Door dit uit te werken wordt het duidelijker voor je om te zien waar je in de toekomst naar toe wilt groeien als persoon. Met deze reis van je leven ga je ‘Back </w:t>
      </w:r>
      <w:proofErr w:type="spellStart"/>
      <w:r>
        <w:t>to</w:t>
      </w:r>
      <w:proofErr w:type="spellEnd"/>
      <w:r>
        <w:t xml:space="preserve"> </w:t>
      </w:r>
      <w:proofErr w:type="spellStart"/>
      <w:r>
        <w:t>the</w:t>
      </w:r>
      <w:proofErr w:type="spellEnd"/>
      <w:r>
        <w:t xml:space="preserve"> </w:t>
      </w:r>
      <w:proofErr w:type="spellStart"/>
      <w:r>
        <w:t>future</w:t>
      </w:r>
      <w:proofErr w:type="spellEnd"/>
      <w:r>
        <w:t>’!</w:t>
      </w:r>
    </w:p>
    <w:p w:rsidR="00FF36FD" w:rsidRDefault="003F0D66" w:rsidP="00E74739">
      <w:hyperlink r:id="rId23" w:anchor="/document?dpsid=2018-76409119-89b7-44ec-8d06-909c4c67e23a--Theoriebron-Persoonlijk-profileren-Wie-ben-ik-NM-en-RvdP" w:history="1">
        <w:r w:rsidR="00FF36FD" w:rsidRPr="005C1433">
          <w:rPr>
            <w:rStyle w:val="Hyperlink"/>
          </w:rPr>
          <w:t>https://start.24boost.nl/#/document?dpsid=2018-76409119-89b7-44ec-8d06-909c4c67e23a--Theoriebron-Persoonlijk-profileren-Wie-ben-ik-NM-en-RvdP</w:t>
        </w:r>
      </w:hyperlink>
    </w:p>
    <w:p w:rsidR="00FF36FD" w:rsidRDefault="003F0D66" w:rsidP="00E74739">
      <w:hyperlink r:id="rId24" w:history="1">
        <w:r w:rsidR="00FF36FD" w:rsidRPr="005C1433">
          <w:rPr>
            <w:rStyle w:val="Hyperlink"/>
          </w:rPr>
          <w:t>https://start.24boost.nl/api/nl/library/get.json?dpsid=2018-76409119-89b7-44ec-8d06-909c4c67e23a--Gedragseigenschappenlijst.pdf</w:t>
        </w:r>
      </w:hyperlink>
    </w:p>
    <w:p w:rsidR="00FF36FD" w:rsidRDefault="00FF36FD" w:rsidP="00FF36FD">
      <w:r>
        <w:t>A.</w:t>
      </w:r>
    </w:p>
    <w:p w:rsidR="00FF36FD" w:rsidRDefault="00FF36FD" w:rsidP="00FF36FD">
      <w:r>
        <w:lastRenderedPageBreak/>
        <w:t>Lees de inspiratiebron: ‘Persoonlijk profileren – Wie ben ik?’ Haal hier de voor jou drie meest belangrijke kenmerken uit.</w:t>
      </w:r>
    </w:p>
    <w:p w:rsidR="00FF36FD" w:rsidRDefault="00FF36FD" w:rsidP="00FF36FD">
      <w:r>
        <w:t>B.</w:t>
      </w:r>
    </w:p>
    <w:p w:rsidR="00FF36FD" w:rsidRDefault="00FF36FD" w:rsidP="00FF36FD">
      <w:r>
        <w:t>Schrijf, teken of vlog je levensverhaal. Kies een vorm die bij jou past. Neem hiervoor de tijd en leg het af en toe even weg om alles even te laten bezinnen. Deel je biografie in, in periodes van een aantal jaar of in periodes die voor jou onderscheidend en belangrijk waren. Je kunt ook kiezen voor een indeling in bepaalde (terugkerende) thema’s.</w:t>
      </w:r>
    </w:p>
    <w:p w:rsidR="00FF36FD" w:rsidRDefault="00FF36FD" w:rsidP="00FF36FD">
      <w:r>
        <w:t>Leef je in elke periode van je levensgeschiedenis in en beschrijf de herinneringen die naar boven komen. Het gaat daarbij niet om opsommen van feiten, maar om dingen die je beleefd hebt.</w:t>
      </w:r>
    </w:p>
    <w:p w:rsidR="008F1908" w:rsidRDefault="008F1908" w:rsidP="00FF36FD"/>
    <w:p w:rsidR="008F1908" w:rsidRDefault="008F1908" w:rsidP="00FF36FD"/>
    <w:p w:rsidR="008F1908" w:rsidRDefault="008F1908" w:rsidP="00FF36FD"/>
    <w:p w:rsidR="008F1908" w:rsidRDefault="008F1908" w:rsidP="00FF36FD"/>
    <w:p w:rsidR="00FF36FD" w:rsidRDefault="00FF36FD" w:rsidP="00FF36FD">
      <w:r>
        <w:t>Je kunt bijvoorbeeld denken aan:</w:t>
      </w:r>
    </w:p>
    <w:p w:rsidR="00FF36FD" w:rsidRDefault="00FF36FD" w:rsidP="00FF36FD">
      <w:pPr>
        <w:pStyle w:val="Lijstalinea"/>
        <w:numPr>
          <w:ilvl w:val="0"/>
          <w:numId w:val="30"/>
        </w:numPr>
      </w:pPr>
      <w:r>
        <w:t>je leefsituatie van vroeger tot nu?</w:t>
      </w:r>
    </w:p>
    <w:p w:rsidR="00FF36FD" w:rsidRDefault="00FF36FD" w:rsidP="00FF36FD">
      <w:pPr>
        <w:pStyle w:val="Lijstalinea"/>
        <w:numPr>
          <w:ilvl w:val="0"/>
          <w:numId w:val="30"/>
        </w:numPr>
      </w:pPr>
      <w:r>
        <w:t>Hoe was je als klein kind?</w:t>
      </w:r>
    </w:p>
    <w:p w:rsidR="00FF36FD" w:rsidRDefault="00FF36FD" w:rsidP="00FF36FD">
      <w:pPr>
        <w:pStyle w:val="Lijstalinea"/>
        <w:numPr>
          <w:ilvl w:val="0"/>
          <w:numId w:val="30"/>
        </w:numPr>
      </w:pPr>
      <w:r>
        <w:t>Hoe was het op de basisschool?</w:t>
      </w:r>
    </w:p>
    <w:p w:rsidR="00FF36FD" w:rsidRDefault="00FF36FD" w:rsidP="00FF36FD">
      <w:pPr>
        <w:pStyle w:val="Lijstalinea"/>
        <w:numPr>
          <w:ilvl w:val="0"/>
          <w:numId w:val="30"/>
        </w:numPr>
      </w:pPr>
      <w:r>
        <w:t>Hoe heb je de overstap naar de middelbare school ervaren?</w:t>
      </w:r>
    </w:p>
    <w:p w:rsidR="00FF36FD" w:rsidRDefault="00FF36FD" w:rsidP="00FF36FD">
      <w:pPr>
        <w:pStyle w:val="Lijstalinea"/>
        <w:numPr>
          <w:ilvl w:val="0"/>
          <w:numId w:val="30"/>
        </w:numPr>
      </w:pPr>
      <w:r>
        <w:t>Hoe ziet je leven er nu uit?</w:t>
      </w:r>
    </w:p>
    <w:p w:rsidR="00FF36FD" w:rsidRDefault="00FF36FD" w:rsidP="00FF36FD">
      <w:pPr>
        <w:pStyle w:val="Lijstalinea"/>
        <w:numPr>
          <w:ilvl w:val="0"/>
          <w:numId w:val="30"/>
        </w:numPr>
      </w:pPr>
      <w:r>
        <w:t>je ouderlijk gezin en familie</w:t>
      </w:r>
    </w:p>
    <w:p w:rsidR="00FF36FD" w:rsidRDefault="00FF36FD" w:rsidP="00FF36FD">
      <w:pPr>
        <w:pStyle w:val="Lijstalinea"/>
        <w:numPr>
          <w:ilvl w:val="0"/>
          <w:numId w:val="30"/>
        </w:numPr>
      </w:pPr>
      <w:r>
        <w:t>plaatsen waar je hebt gewoond</w:t>
      </w:r>
    </w:p>
    <w:p w:rsidR="00FF36FD" w:rsidRDefault="00FF36FD" w:rsidP="00FF36FD">
      <w:pPr>
        <w:pStyle w:val="Lijstalinea"/>
        <w:numPr>
          <w:ilvl w:val="0"/>
          <w:numId w:val="30"/>
        </w:numPr>
      </w:pPr>
      <w:r>
        <w:t>je school en opleidingen</w:t>
      </w:r>
    </w:p>
    <w:p w:rsidR="00FF36FD" w:rsidRDefault="00FF36FD" w:rsidP="00FF36FD">
      <w:pPr>
        <w:pStyle w:val="Lijstalinea"/>
        <w:numPr>
          <w:ilvl w:val="0"/>
          <w:numId w:val="30"/>
        </w:numPr>
      </w:pPr>
      <w:r>
        <w:t>Wat je deed in je vrije tijd; wat vond je leuk of minder leuk om te doen?</w:t>
      </w:r>
    </w:p>
    <w:p w:rsidR="00FF36FD" w:rsidRDefault="00FF36FD" w:rsidP="00FF36FD">
      <w:pPr>
        <w:pStyle w:val="Lijstalinea"/>
        <w:numPr>
          <w:ilvl w:val="0"/>
          <w:numId w:val="30"/>
        </w:numPr>
      </w:pPr>
      <w:r>
        <w:t>de mensen die voor jou belangrijk zijn</w:t>
      </w:r>
    </w:p>
    <w:p w:rsidR="00FF36FD" w:rsidRDefault="00FF36FD" w:rsidP="00FF36FD">
      <w:pPr>
        <w:pStyle w:val="Lijstalinea"/>
        <w:numPr>
          <w:ilvl w:val="0"/>
          <w:numId w:val="30"/>
        </w:numPr>
      </w:pPr>
      <w:r>
        <w:t>Wat zijn voor jou belangrijke ervaringen (geweest) in je leven en wat heeft dat met je gedaan?</w:t>
      </w:r>
    </w:p>
    <w:p w:rsidR="00FF36FD" w:rsidRDefault="00FF36FD" w:rsidP="00FF36FD">
      <w:r>
        <w:t>Bij het schrijven van je levensverhaal vraag je jezelf telkens af:</w:t>
      </w:r>
    </w:p>
    <w:p w:rsidR="00FF36FD" w:rsidRDefault="00FF36FD" w:rsidP="00FF36FD">
      <w:pPr>
        <w:pStyle w:val="Lijstalinea"/>
        <w:numPr>
          <w:ilvl w:val="0"/>
          <w:numId w:val="31"/>
        </w:numPr>
      </w:pPr>
      <w:r>
        <w:t>Hoe voelde je je in deze periodes?</w:t>
      </w:r>
    </w:p>
    <w:p w:rsidR="00FF36FD" w:rsidRDefault="00FF36FD" w:rsidP="00FF36FD">
      <w:pPr>
        <w:pStyle w:val="Lijstalinea"/>
        <w:numPr>
          <w:ilvl w:val="0"/>
          <w:numId w:val="31"/>
        </w:numPr>
      </w:pPr>
      <w:r>
        <w:t>Wat deed deze gebeurtenis met je?</w:t>
      </w:r>
    </w:p>
    <w:p w:rsidR="00FF36FD" w:rsidRDefault="00FF36FD" w:rsidP="00FF36FD">
      <w:pPr>
        <w:pStyle w:val="Lijstalinea"/>
        <w:numPr>
          <w:ilvl w:val="0"/>
          <w:numId w:val="31"/>
        </w:numPr>
      </w:pPr>
      <w:r>
        <w:t>Hoe ging je met deze gebeurtenis om?</w:t>
      </w:r>
    </w:p>
    <w:p w:rsidR="00FF36FD" w:rsidRDefault="00FF36FD" w:rsidP="00FF36FD">
      <w:pPr>
        <w:pStyle w:val="Lijstalinea"/>
        <w:numPr>
          <w:ilvl w:val="0"/>
          <w:numId w:val="31"/>
        </w:numPr>
      </w:pPr>
      <w:r>
        <w:t>Hoe heeft deze gebeurtenis je gevormd?</w:t>
      </w:r>
    </w:p>
    <w:p w:rsidR="00FF36FD" w:rsidRDefault="00FF36FD" w:rsidP="00FF36FD">
      <w:pPr>
        <w:pStyle w:val="Lijstalinea"/>
        <w:numPr>
          <w:ilvl w:val="0"/>
          <w:numId w:val="31"/>
        </w:numPr>
      </w:pPr>
      <w:r>
        <w:t>Welke belangrijke beslissingen heb je genomen en waarom?</w:t>
      </w:r>
    </w:p>
    <w:p w:rsidR="00FF36FD" w:rsidRDefault="00FF36FD" w:rsidP="00FF36FD">
      <w:pPr>
        <w:pStyle w:val="Lijstalinea"/>
        <w:numPr>
          <w:ilvl w:val="0"/>
          <w:numId w:val="31"/>
        </w:numPr>
      </w:pPr>
      <w:r>
        <w:t>Wat is de invloed van deze gebeurtenis op je leven (toen en nu)?</w:t>
      </w:r>
    </w:p>
    <w:p w:rsidR="00FF36FD" w:rsidRDefault="00FF36FD" w:rsidP="00FF36FD">
      <w:pPr>
        <w:pStyle w:val="Lijstalinea"/>
        <w:numPr>
          <w:ilvl w:val="0"/>
          <w:numId w:val="31"/>
        </w:numPr>
      </w:pPr>
      <w:r>
        <w:t>Wat zijn voor jou belangrijke ervaringen (geweest) in je leven?</w:t>
      </w:r>
    </w:p>
    <w:p w:rsidR="00FF36FD" w:rsidRDefault="00FF36FD" w:rsidP="00FF36FD">
      <w:pPr>
        <w:pStyle w:val="Lijstalinea"/>
        <w:numPr>
          <w:ilvl w:val="0"/>
          <w:numId w:val="31"/>
        </w:numPr>
      </w:pPr>
      <w:r>
        <w:t>Wat heb je geleerd tot nu toe? Wat zijn voor jou belangrijke levenslessen geweest?</w:t>
      </w:r>
    </w:p>
    <w:p w:rsidR="00FF36FD" w:rsidRDefault="00FF36FD" w:rsidP="00FF36FD">
      <w:pPr>
        <w:pStyle w:val="Lijstalinea"/>
        <w:numPr>
          <w:ilvl w:val="0"/>
          <w:numId w:val="31"/>
        </w:numPr>
      </w:pPr>
      <w:r>
        <w:t>Wat zijn als je zo terugkijkt (terugkerende) thema’s in je leven?</w:t>
      </w:r>
    </w:p>
    <w:p w:rsidR="00FF36FD" w:rsidRDefault="00FF36FD" w:rsidP="00FF36FD">
      <w:r>
        <w:t>C.</w:t>
      </w:r>
    </w:p>
    <w:p w:rsidR="00FF36FD" w:rsidRDefault="00FF36FD" w:rsidP="00FF36FD">
      <w:r>
        <w:lastRenderedPageBreak/>
        <w:t>Lever in overleg met je docent je levensverhaal in. Lever je levensverhaal in bij je docent.</w:t>
      </w:r>
    </w:p>
    <w:p w:rsidR="00FF36FD" w:rsidRDefault="00FF36FD" w:rsidP="00FF36FD">
      <w:r>
        <w:t>Gedaan</w:t>
      </w:r>
    </w:p>
    <w:p w:rsidR="00FF36FD" w:rsidRDefault="00FF36FD" w:rsidP="00FF36FD">
      <w:r>
        <w:t>D.</w:t>
      </w:r>
    </w:p>
    <w:p w:rsidR="00FF36FD" w:rsidRDefault="00FF36FD" w:rsidP="00FF36FD">
      <w:r>
        <w:t>Haal de kern uit jouw levensverhaal. Geef daarbij aan wat jou gemaakt heeft tot wie je bent, in zowel positieve als negatieve zin. Geef aan hoe jouw leven zich ontwikkeld heeft, waar je juist sterker van geworden bent en waar je kracht ligt.</w:t>
      </w:r>
    </w:p>
    <w:p w:rsidR="00FF36FD" w:rsidRDefault="00FF36FD" w:rsidP="00FF36FD">
      <w:pPr>
        <w:pStyle w:val="Lijstalinea"/>
        <w:numPr>
          <w:ilvl w:val="0"/>
          <w:numId w:val="32"/>
        </w:numPr>
      </w:pPr>
      <w:r>
        <w:t>Kijk naar alle ervaringen en stel jezelf de vraag: ‘Hoe heeft dit mij gevormd?’</w:t>
      </w:r>
    </w:p>
    <w:p w:rsidR="00FF36FD" w:rsidRDefault="00FF36FD" w:rsidP="00FF36FD">
      <w:pPr>
        <w:pStyle w:val="Lijstalinea"/>
        <w:numPr>
          <w:ilvl w:val="0"/>
          <w:numId w:val="32"/>
        </w:numPr>
      </w:pPr>
      <w:r>
        <w:t>Wat zijn thema’s die telkens terugkomen in je leven?</w:t>
      </w:r>
    </w:p>
    <w:p w:rsidR="00FF36FD" w:rsidRDefault="00FF36FD" w:rsidP="00FF36FD">
      <w:pPr>
        <w:pStyle w:val="Lijstalinea"/>
        <w:numPr>
          <w:ilvl w:val="0"/>
          <w:numId w:val="32"/>
        </w:numPr>
      </w:pPr>
      <w:r>
        <w:t>Welke kracht heb je gedurende je leven opgebouwd als gevolg van positieve en negatieve ervaringen?</w:t>
      </w:r>
      <w:bookmarkStart w:id="15" w:name="_Hlk531254523"/>
    </w:p>
    <w:p w:rsidR="00FF36FD" w:rsidRDefault="00FF36FD" w:rsidP="00FF36FD">
      <w:pPr>
        <w:pStyle w:val="Lijstalinea"/>
      </w:pPr>
    </w:p>
    <w:p w:rsidR="00A5217E" w:rsidRDefault="00A5217E" w:rsidP="00FF36FD">
      <w:pPr>
        <w:pStyle w:val="Lijstalinea"/>
      </w:pPr>
    </w:p>
    <w:p w:rsidR="00A5217E" w:rsidRDefault="00A5217E" w:rsidP="00FF36FD">
      <w:pPr>
        <w:pStyle w:val="Lijstalinea"/>
      </w:pPr>
    </w:p>
    <w:p w:rsidR="00A5217E" w:rsidRDefault="00A5217E" w:rsidP="00FF36FD">
      <w:pPr>
        <w:pStyle w:val="Lijstalinea"/>
      </w:pPr>
    </w:p>
    <w:p w:rsidR="00A5217E" w:rsidRDefault="00A5217E" w:rsidP="00FF36FD">
      <w:pPr>
        <w:pStyle w:val="Lijstalinea"/>
      </w:pPr>
    </w:p>
    <w:p w:rsidR="00FF36FD" w:rsidRDefault="00FF36FD" w:rsidP="00FF36FD">
      <w:pPr>
        <w:pStyle w:val="Ondertitel"/>
      </w:pPr>
    </w:p>
    <w:p w:rsidR="00D07E68" w:rsidRPr="00E74739" w:rsidRDefault="00D07E68" w:rsidP="004A73D1">
      <w:pPr>
        <w:pStyle w:val="Ondertitel"/>
        <w:outlineLvl w:val="1"/>
      </w:pPr>
      <w:bookmarkStart w:id="16" w:name="_Toc921207"/>
      <w:r>
        <w:t>Levensverhaal</w:t>
      </w:r>
      <w:bookmarkEnd w:id="16"/>
    </w:p>
    <w:p w:rsidR="00D07E68" w:rsidRDefault="00D07E68" w:rsidP="00D07E68">
      <w:r>
        <w:t xml:space="preserve">Ik ben geboren op 22 April 1977, in de plaats </w:t>
      </w:r>
      <w:proofErr w:type="spellStart"/>
      <w:r>
        <w:t>Hoogezand-sappemeer</w:t>
      </w:r>
      <w:proofErr w:type="spellEnd"/>
      <w:r>
        <w:t>.</w:t>
      </w:r>
    </w:p>
    <w:p w:rsidR="00D07E68" w:rsidRDefault="00D07E68" w:rsidP="00D07E68">
      <w:r>
        <w:t>Van mijn eerste jaar tot mijn vierde jaar waren mijn ouders samen en heb ik naar mijn weten een normale jeugd gehad.</w:t>
      </w:r>
    </w:p>
    <w:p w:rsidR="00D07E68" w:rsidRDefault="00D07E68" w:rsidP="00D07E68">
      <w:r>
        <w:t>In mijn vierde jaar zijn mijn ouders gescheiden, de reden weet ik niet.</w:t>
      </w:r>
    </w:p>
    <w:p w:rsidR="00D07E68" w:rsidRDefault="00D07E68" w:rsidP="00D07E68">
      <w:r>
        <w:t>Rond mijn zesde jaar gaf mijn vader naar mijn moeder dat hij niks meer met ons te maken wilde hebben. Wat mij nog goed bijstaat is dat op die dag mijn  moeder mij en mijn zusje, die twee jaar jonger is dan ik, ons naar onze vader bracht. Bij aankomst bij zijn huis deed hij de deur niet open. Na herhaaldelijk aanbellen werd de deur geopend en werd er hard geschreeuwd. Tijdens dit geschreeuw werden tassen en losse kleren van mij en mijn zusje naar buiten gegooid. Vanaf dit moment  ben ik mij verantwoordelijk gaan voelen voor mijn familie. Moeder , zus en mijzelf. Bij alles wat ik deed vroeg ik me altijd af is dit verstandig en hoort een man zich zo te gedragen. Ik weet nog goed dat als ik televisie keek, bijvoorbeeld naar een serie dat over een gezin ging, ik altijd keek hoe een gezin functioneerde en ik dit altijd erg miste.</w:t>
      </w:r>
    </w:p>
    <w:p w:rsidR="00D07E68" w:rsidRDefault="00D07E68" w:rsidP="00D07E68">
      <w:r>
        <w:t>Doordat mijn moeder alleenstaand was en voor twee kinderen zorgde hebben we het nooit heel breed gehad en moesten we elk kwartje vier keer omdraaien.</w:t>
      </w:r>
    </w:p>
    <w:p w:rsidR="00D07E68" w:rsidRDefault="00D07E68" w:rsidP="00D07E68">
      <w:r>
        <w:t>Vanaf mijn 4e tot mijn 16e jaar is mijn familie lid geweest van een nudisten vereniging. We gingen regelmatig naar een vaste camping waar je bloot kon rond lopen. Hier heb ik het altijd erg naar mijn zin gehad en voelde me ook altijd erg welkom, ik was kind aan huis bij de meeste gezinnen op de camping. Ik verbleef er ook regelmatig alleen. Jaarlijks was er twee maal een volleybal toernooi. Ik was hier erg goed in en werd daar dan ook regelmatig op geattendeerd, dit deed me erg goed.</w:t>
      </w:r>
    </w:p>
    <w:p w:rsidR="00D07E68" w:rsidRDefault="00D07E68" w:rsidP="00D07E68">
      <w:r>
        <w:lastRenderedPageBreak/>
        <w:t>Van mijn 6e tot mijn 14 e jaar ging het niet goed met mij en mijn zusje, op school pasten we nergens bij. We waren altijd anders dan anderen. Dit komt mede doordat mijn moeder een laag inkomen had maar ook doordat we regelmatig verhuisden, ik ben tot mijn 21 e jaar zeker 20 keer verhuisd. Maar het ergste is dat wij ook betast werden door mijn opa, of erger. Wij verbleven daar ook regelmatig omdat mijn moeder niet altijd voor ons kon zorgen. Toen ik 14 werd heb ik dit verteld ter bescherming van mijn zusje. Hieruit ontstond een grote ruzie tussen mijn opa en mijn moeder, mijn oma ontkende alles. Na enkele jaren zocht mijn moeder weer contact met mijn opa en oma, dit mede omdat ze financieel afhankelijk was en het ook goed praatte voor mijn opa.</w:t>
      </w:r>
    </w:p>
    <w:p w:rsidR="00D07E68" w:rsidRDefault="00D07E68" w:rsidP="00D07E68">
      <w:r>
        <w:t>Van mijn 15 e tot mijn 19e jaar had ik een vriend waar ik regelmatig naar toe ging en een nachtje bleef slapen. We hadden een goede vriendschap. Na verloop van tijd raakte mijn vriend verslaafd aan gokken en drank. Toen dit bekend werd bij zijn ouders gaf hij mij hier de schuld van en dit beëindigde onze vriendschap.</w:t>
      </w:r>
    </w:p>
    <w:p w:rsidR="00D07E68" w:rsidRDefault="00D07E68" w:rsidP="00D07E68">
      <w:r>
        <w:t xml:space="preserve">Op mijn 18e jaar ben ik op mezelf gaan wonen en heb ik alle banden met familie verbroken en later dus ook met mijn beste vriend. Ik had genoeg van alles en ik dacht dat ik alles zelf kon. Echter had ik nooit gespaard en ik heb jaren in een huis gewoond zonder meubilair. Op een gegeven moment, toen ik 19 jaar was, heb ik contact gezocht met mijn vader. Ik zou voor hem gaan werken in de jacht bouw. Al gauw werd duidelijk dat dit puur voor zijn eigen gewin was. Ik moest al het vuile werk doen. Ik was jong en </w:t>
      </w:r>
      <w:proofErr w:type="spellStart"/>
      <w:r>
        <w:t>naíef</w:t>
      </w:r>
      <w:proofErr w:type="spellEnd"/>
      <w:r>
        <w:t xml:space="preserve">. Toen ik door kreeg dat hij alleen slecht over mij praatte, valse grappen maakte en een bedrijf waarvoor wij werkten tegen mij ophitste om </w:t>
      </w:r>
      <w:proofErr w:type="spellStart"/>
      <w:r>
        <w:t>om</w:t>
      </w:r>
      <w:proofErr w:type="spellEnd"/>
      <w:r>
        <w:t xml:space="preserve"> mij heen te werken </w:t>
      </w:r>
      <w:proofErr w:type="spellStart"/>
      <w:r>
        <w:t>i.p.v</w:t>
      </w:r>
      <w:proofErr w:type="spellEnd"/>
      <w:r>
        <w:t xml:space="preserve"> met mij samen, was ik er wel klaar mee. Toen mijn vader ruzie kreeg met zijn  broer en ik hier de schuld van kreeg ben ik weg gegaan met een enkele reis Spanje. Ik ben gegaan zonder iemand, behalve mijn moeder, iets te vertellen. Ik had het toch nog drie jaar volgehouden bij mijn vader.</w:t>
      </w:r>
    </w:p>
    <w:p w:rsidR="00D07E68" w:rsidRDefault="00D07E68" w:rsidP="00D07E68">
      <w:r>
        <w:t xml:space="preserve">In Spanje ben ik gaan werken als proper ‘mensen aanspreken om ergens naar binnen te gaan’. Ik was hier zo goed in dat ik een baan aangeboden kreeg in een kroeg met gratis kost en inwoning. Na een jaar kreeg ik een belletje van mijn moeder dat een vriend, die in mijn woning woonde, al een jaar geen huur had betaald en of ik op verzoek van de woningbouw terug wilde komen om de rekening te voldoen. Dit heb ik gedaan. Om dit alles af te betalen ben ik in de catering te gaan werken in de RAJ Amsterdam en ben ik terug gegaan naar Groningen. In Groningen ben ik gaan werken als barkeeper. Toen ben ik een opleiding gaan doen voor beveiliger, nadat ik mijn diploma heb behaald heb ik zes jaar in de beveiliging gewerkt. Door dit werk ben ik in contact gekomen met minderjarige asielzoekers. Ik vond dit een erg leuke doelgroep en ben me hier op gaan oriënteren. Uiteindelijk heb ik vier jaar op de beschermde opvang gewerkt. Hier werkte ik met mensen die slachtoffer zijn van mensenhandel. Ik had sterke affiniteit met dit werk en waardoor ik me hier verder in wilde verdiepen en ben dan ook gestart met de BBL opleiding  SAW 3. Door omstandigheden heb ik deze opleiding niet afgemaakt. </w:t>
      </w:r>
    </w:p>
    <w:p w:rsidR="00D07E68" w:rsidRDefault="00D07E68" w:rsidP="00D07E68">
      <w:r>
        <w:t xml:space="preserve">Ik heb zestien jaar een relatie gehad. Mijn ex vrouw heeft me door veel zware momenten heen geholpen. Ze heeft me nooit laten zitten, ondanks alle bagage die ik heb. Het doet me goed dat er tenminste eén persoon is die me nooit heeft laten vallen. Ook stimuleert ze me om dingen te ondernemen en af te maken. Ik ben nogal iemand van het laatste moment en maakte nooit iets af. In 2009 heb ik een dochter gekregen, dit heeft veel bij </w:t>
      </w:r>
      <w:r>
        <w:lastRenderedPageBreak/>
        <w:t>mij los gemaakt en ik ben hier enorm door veranderd, ik neem meer verantwoording voor mijn acties en sta positiever in het leven. Ook zie ik zelf in dat het belangrijk is om dingen af te ronden.</w:t>
      </w:r>
    </w:p>
    <w:p w:rsidR="00362399" w:rsidRDefault="00D07E68" w:rsidP="00D07E68">
      <w:r>
        <w:t>Mijn leven heeft me veel mensen kennis gegeven en zelf inzicht. Ik hoop met deze kennis mijn opleiding af te kunnen maken en werkzaam te kunnen blijven in de jeugdzorg met adolescenten. Dit mede omdat ik zelf een niet te gemakkelijke jeugd heb gehad en met deze kennis anderen beter kan begrijpen en helpen in hun groei.</w:t>
      </w:r>
    </w:p>
    <w:p w:rsidR="000611F6" w:rsidRDefault="000611F6" w:rsidP="004A73D1">
      <w:pPr>
        <w:pStyle w:val="Kop3"/>
      </w:pPr>
      <w:bookmarkStart w:id="17" w:name="_Toc921208"/>
      <w:r>
        <w:t>Samenvatting</w:t>
      </w:r>
      <w:bookmarkEnd w:id="17"/>
    </w:p>
    <w:bookmarkEnd w:id="15"/>
    <w:p w:rsidR="000611F6" w:rsidRDefault="000611F6" w:rsidP="000611F6">
      <w:r>
        <w:t>Je gaat werken aan onderdeel 2 van je persoonlijke sleutel: ‘Wat is mijn persoonlijkheid en welke waarden vind ik belangrijk?’ Door middel van de volgende opdrachten onderzoek je welke waarden voor jou belangrijk zijn en leer je door naar anderen te kijken meer over je eigen persoonlijkheid.</w:t>
      </w:r>
    </w:p>
    <w:p w:rsidR="000611F6" w:rsidRDefault="000611F6" w:rsidP="000611F6">
      <w:r>
        <w:t>In overleg met je docent bepaal je welke van de opdrachten je gaat maken. Dat kunnen ze allemaal zijn, maar ook een beperkt aantal of soms een deel van de opdracht. Van belang is dat de opdrachten die je gaat doen aansluiten bij je persoonlijke behoeftes en interesses.</w:t>
      </w:r>
    </w:p>
    <w:p w:rsidR="000611F6" w:rsidRDefault="000611F6" w:rsidP="000611F6">
      <w:pPr>
        <w:jc w:val="center"/>
      </w:pPr>
      <w:r w:rsidRPr="000611F6">
        <w:rPr>
          <w:noProof/>
        </w:rPr>
        <w:drawing>
          <wp:inline distT="0" distB="0" distL="0" distR="0" wp14:anchorId="7286B9A8" wp14:editId="0A9439D8">
            <wp:extent cx="4533900" cy="2257425"/>
            <wp:effectExtent l="0" t="0" r="0"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33900" cy="2257425"/>
                    </a:xfrm>
                    <a:prstGeom prst="rect">
                      <a:avLst/>
                    </a:prstGeom>
                  </pic:spPr>
                </pic:pic>
              </a:graphicData>
            </a:graphic>
          </wp:inline>
        </w:drawing>
      </w:r>
    </w:p>
    <w:p w:rsidR="00362399" w:rsidRDefault="000611F6" w:rsidP="004A73D1">
      <w:pPr>
        <w:jc w:val="center"/>
      </w:pPr>
      <w:r>
        <w:t>Waarden en persoonlijkheid.</w:t>
      </w:r>
    </w:p>
    <w:p w:rsidR="000611F6" w:rsidRDefault="00D07E68" w:rsidP="00D07E68">
      <w:r>
        <w:t>Angela Weghorst, de auteur van het boek Anders, onderzocht bij vierduizend 5- tot 25-jarigen wat hun passies en talenten zijn en welke waarden zij het meest belangrijk vinden. Op basis van haar onderzoek heeft zij zeven ‘</w:t>
      </w:r>
      <w:proofErr w:type="spellStart"/>
      <w:r>
        <w:t>TwinQ</w:t>
      </w:r>
      <w:proofErr w:type="spellEnd"/>
      <w:r>
        <w:t xml:space="preserve"> persoonlijkheidstypen©’ kunnen onderscheiden. Deze zeven </w:t>
      </w:r>
      <w:proofErr w:type="spellStart"/>
      <w:r>
        <w:t>TwinQ</w:t>
      </w:r>
      <w:proofErr w:type="spellEnd"/>
      <w:r>
        <w:t xml:space="preserve"> persoonlijkheidstypen hebben een eigen </w:t>
      </w:r>
    </w:p>
    <w:p w:rsidR="00A5217E" w:rsidRDefault="00A5217E" w:rsidP="000611F6">
      <w:pPr>
        <w:pStyle w:val="Ondertitel"/>
      </w:pPr>
    </w:p>
    <w:p w:rsidR="00A5217E" w:rsidRDefault="00A5217E" w:rsidP="000611F6">
      <w:pPr>
        <w:pStyle w:val="Ondertitel"/>
      </w:pPr>
    </w:p>
    <w:p w:rsidR="00A5217E" w:rsidRDefault="00A5217E"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8F1908" w:rsidRDefault="008F1908" w:rsidP="000611F6">
      <w:pPr>
        <w:pStyle w:val="Ondertitel"/>
      </w:pPr>
    </w:p>
    <w:p w:rsidR="000611F6" w:rsidRDefault="000611F6" w:rsidP="004A73D1">
      <w:pPr>
        <w:pStyle w:val="Ondertitel"/>
        <w:jc w:val="left"/>
        <w:outlineLvl w:val="0"/>
      </w:pPr>
      <w:bookmarkStart w:id="18" w:name="_Toc921209"/>
      <w:r>
        <w:t>Keuzedeel Persoonlijk profileren niveau 3-4 - 02 Wie ben ik?</w:t>
      </w:r>
      <w:bookmarkEnd w:id="18"/>
    </w:p>
    <w:p w:rsidR="000611F6" w:rsidRDefault="000611F6" w:rsidP="004A73D1">
      <w:pPr>
        <w:pStyle w:val="Ondertitel"/>
        <w:outlineLvl w:val="0"/>
      </w:pPr>
      <w:bookmarkStart w:id="19" w:name="_Toc921210"/>
      <w:r>
        <w:t>Opdracht 4. Welk TwinQ type ben jij?</w:t>
      </w:r>
      <w:bookmarkEnd w:id="19"/>
    </w:p>
    <w:p w:rsidR="000611F6" w:rsidRDefault="000611F6" w:rsidP="000611F6">
      <w:pPr>
        <w:pStyle w:val="Ondertitel"/>
      </w:pPr>
    </w:p>
    <w:p w:rsidR="00D07E68" w:rsidRDefault="00D07E68" w:rsidP="008F1908">
      <w:r>
        <w:t>persoonlijkheid, met elk hun specifieke karaktereigenschappen, primaire manier van reageren, valkuilen, activiteiten waar ze het meest energie van krijgen enzovoort.</w:t>
      </w:r>
    </w:p>
    <w:p w:rsidR="000611F6" w:rsidRDefault="000611F6" w:rsidP="008F1908">
      <w:r w:rsidRPr="000611F6">
        <w:t>Angela Weghorst, de auteur van het boek Anders, onderzocht bij vierduizend 5- tot 25-jarigen wat hun passies en talenten zijn en welke waarden zij het meest belangrijk vinden. Op basis van haar onderzoek heeft zij zeven ‘</w:t>
      </w:r>
      <w:proofErr w:type="spellStart"/>
      <w:r w:rsidRPr="000611F6">
        <w:t>TwinQ</w:t>
      </w:r>
      <w:proofErr w:type="spellEnd"/>
      <w:r w:rsidRPr="000611F6">
        <w:t xml:space="preserve"> persoonlijkheidstypen©’ kunnen onderscheiden. Deze zeven </w:t>
      </w:r>
      <w:proofErr w:type="spellStart"/>
      <w:r w:rsidRPr="000611F6">
        <w:t>TwinQ</w:t>
      </w:r>
      <w:proofErr w:type="spellEnd"/>
      <w:r w:rsidRPr="000611F6">
        <w:t xml:space="preserve"> persoonlijkheidstypen hebben een eigen persoonlijkheid, met elk hun specifieke karaktereigenschappen, primaire manier van reageren, valkuilen, activiteiten waar ze het meest energie van krijgen enzovoort.</w:t>
      </w:r>
    </w:p>
    <w:p w:rsidR="00D07E68" w:rsidRDefault="00D07E68" w:rsidP="008F1908">
      <w:r>
        <w:t xml:space="preserve">De </w:t>
      </w:r>
      <w:proofErr w:type="spellStart"/>
      <w:r>
        <w:t>TwinQ</w:t>
      </w:r>
      <w:proofErr w:type="spellEnd"/>
      <w:r>
        <w:t xml:space="preserve"> persoonlijkheidstypen© zijn bedoeld om inzicht te bieden in wie je bent en waarom je bepaald gedrag vertoont. Ze zijn niet bedoeld als starre ‘hokjes’ of om mensen te labelen. Het is een ingang om bij jezelf na te gaan in welk type je jezelf herkent en welke kenmerken wel of niet bij jou passen. Iedereen is immers anders.</w:t>
      </w:r>
    </w:p>
    <w:p w:rsidR="00D07E68" w:rsidRDefault="00D07E68" w:rsidP="008F1908">
      <w:r>
        <w:t xml:space="preserve">Zoals Angela Weghorst in haar boek schrijft: ‘Wat je zegt ben je </w:t>
      </w:r>
      <w:proofErr w:type="spellStart"/>
      <w:r>
        <w:t>zelluf</w:t>
      </w:r>
      <w:proofErr w:type="spellEnd"/>
      <w:r>
        <w:t>.’ Dat riepen we vroeger als kinderen vaak als iemand iets over jou zei wat je niet leuk vond. Maar wie ben je nu werkelijk zelf? Naarmate je ouder wordt, lijkt deze vraag steeds moeilijker te beantwoorden. Kijk maar eens als mensen zich voorstellen. Er volgen vaak hele verhalen over waar en met wie ze wonen, hoeveel kinderen ze hebben, waar ze werken en welke sport ze beoefenen. Maar wie ze nu werkelijk zijn komt meestal niet direct naar voren.</w:t>
      </w:r>
    </w:p>
    <w:p w:rsidR="00D07E68" w:rsidRDefault="00D07E68" w:rsidP="008F1908">
      <w:r>
        <w:t>Je gaat in deze opdracht zelf onderzoeken in welke van de zeven persoonlijkheidstypen jij jezelf het meest herkent.</w:t>
      </w:r>
    </w:p>
    <w:p w:rsidR="000611F6" w:rsidRDefault="000611F6" w:rsidP="008F1908">
      <w:r w:rsidRPr="000611F6">
        <w:rPr>
          <w:noProof/>
        </w:rPr>
        <w:lastRenderedPageBreak/>
        <w:drawing>
          <wp:inline distT="0" distB="0" distL="0" distR="0" wp14:anchorId="57D71771" wp14:editId="5135C957">
            <wp:extent cx="3810000" cy="933450"/>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10000" cy="933450"/>
                    </a:xfrm>
                    <a:prstGeom prst="rect">
                      <a:avLst/>
                    </a:prstGeom>
                  </pic:spPr>
                </pic:pic>
              </a:graphicData>
            </a:graphic>
          </wp:inline>
        </w:drawing>
      </w:r>
    </w:p>
    <w:p w:rsidR="00362399" w:rsidRDefault="00D07E68" w:rsidP="008F1908">
      <w:proofErr w:type="spellStart"/>
      <w:r>
        <w:t>TwinQ</w:t>
      </w:r>
      <w:proofErr w:type="spellEnd"/>
      <w:r>
        <w:t xml:space="preserve"> Persoonlijkheidstypen© Bron: Angela Weghorst, uitgave ‘Anders’.</w:t>
      </w:r>
    </w:p>
    <w:p w:rsidR="000611F6" w:rsidRDefault="000611F6" w:rsidP="008F1908">
      <w:r w:rsidRPr="000611F6">
        <w:t>https://start.24boost.nl/api/nl/library/get.json?dpsid=2018-76409119-89b7-44ec-8d06-909c4c67e23a--TwinQ-Persoonlijkheidstypen.pdf</w:t>
      </w:r>
    </w:p>
    <w:p w:rsidR="00FB0104" w:rsidRDefault="00FB0104" w:rsidP="008F1908">
      <w:r>
        <w:t xml:space="preserve">Lees alle </w:t>
      </w:r>
      <w:proofErr w:type="spellStart"/>
      <w:r>
        <w:t>TwinQ</w:t>
      </w:r>
      <w:proofErr w:type="spellEnd"/>
      <w:r>
        <w:t xml:space="preserve"> persoonlijkheidstypen© goed door.</w:t>
      </w:r>
    </w:p>
    <w:p w:rsidR="00FB0104" w:rsidRDefault="00FB0104" w:rsidP="008F1908">
      <w:r>
        <w:t xml:space="preserve">In welk </w:t>
      </w:r>
      <w:proofErr w:type="spellStart"/>
      <w:r>
        <w:t>TwinQ</w:t>
      </w:r>
      <w:proofErr w:type="spellEnd"/>
      <w:r>
        <w:t xml:space="preserve"> type herken jij jezelf het meeste. Leg uit waarom?</w:t>
      </w:r>
    </w:p>
    <w:p w:rsidR="000611F6" w:rsidRDefault="00FB0104" w:rsidP="008F1908">
      <w:r>
        <w:t>Let op! Het hoeft niet zo te zijn dat je je in alle kenmerken van het gekozen type herkent, maar welke past het beste. Geef aan in welke kenmerken jij je dan juist wel of niet herkent en waarom.</w:t>
      </w:r>
    </w:p>
    <w:p w:rsidR="004A73D1" w:rsidRDefault="004A73D1" w:rsidP="008F1908"/>
    <w:p w:rsidR="004A73D1" w:rsidRDefault="004A73D1" w:rsidP="008F1908"/>
    <w:p w:rsidR="000611F6" w:rsidRDefault="00C067B3" w:rsidP="008F1908">
      <w:r>
        <w:t>B.</w:t>
      </w:r>
    </w:p>
    <w:p w:rsidR="00362399" w:rsidRDefault="00366C9C" w:rsidP="008F1908">
      <w:r w:rsidRPr="00366C9C">
        <w:t>In welk TwinQ type herken jij jezelf het meeste. Leg uit waarom</w:t>
      </w:r>
      <w:r>
        <w:t>.</w:t>
      </w:r>
    </w:p>
    <w:p w:rsidR="00362399" w:rsidRDefault="00366C9C" w:rsidP="008F1908">
      <w:r>
        <w:t>Ik herken mij het zelf het meest in “</w:t>
      </w:r>
      <w:r w:rsidRPr="00366C9C">
        <w:t>DE INTUITIVE</w:t>
      </w:r>
      <w:r>
        <w:t>”. Ik herken mij in de tekst helemaal in het volgende stuk:</w:t>
      </w:r>
    </w:p>
    <w:p w:rsidR="00366C9C" w:rsidRDefault="00366C9C" w:rsidP="008F1908">
      <w:r w:rsidRPr="00366C9C">
        <w:t xml:space="preserve">De </w:t>
      </w:r>
      <w:proofErr w:type="spellStart"/>
      <w:r w:rsidRPr="00366C9C">
        <w:t>Intuitive</w:t>
      </w:r>
      <w:proofErr w:type="spellEnd"/>
      <w:r w:rsidRPr="00366C9C">
        <w:t xml:space="preserve"> wordt hoofdzakelijk gestuurd door zijn intuïtie. Op basis daarvan bepaald hij of  is of niet. Zo kan het zijn dat hij alles leuk vindt, of niets, of veel dingen een beetje. Hij heeft over het algemeen veel met spiritualiteit, mindfulness, yoga, meditatie en activiteiten die gerelateerd zijn aan het zesde zintuig. Denk hierbij aan helderziend, </w:t>
      </w:r>
      <w:proofErr w:type="spellStart"/>
      <w:r w:rsidRPr="00366C9C">
        <w:t>heldervoelend</w:t>
      </w:r>
      <w:proofErr w:type="spellEnd"/>
      <w:r w:rsidRPr="00366C9C">
        <w:t xml:space="preserve"> of paranormaal zijn. Voor hem zijn ‘rechtvaardigheid’, ‘eerlijkheid en oprechtheid’, ‘innerlijke rust en harmonie’, ‘zelfontplooiing’ en ‘leven in harmonie met de aarde en de natuur’ de belangrijkste waarden.</w:t>
      </w:r>
    </w:p>
    <w:p w:rsidR="000611F6" w:rsidRDefault="000611F6" w:rsidP="008F1908">
      <w:r>
        <w:t>Gehele Stuk:</w:t>
      </w:r>
    </w:p>
    <w:p w:rsidR="000611F6" w:rsidRDefault="000611F6" w:rsidP="008F1908">
      <w:pPr>
        <w:pStyle w:val="Kop3"/>
      </w:pPr>
      <w:bookmarkStart w:id="20" w:name="_Toc921211"/>
      <w:r>
        <w:t>DE INTUITIVE</w:t>
      </w:r>
      <w:bookmarkEnd w:id="20"/>
    </w:p>
    <w:p w:rsidR="000611F6" w:rsidRDefault="000611F6" w:rsidP="000611F6">
      <w:r>
        <w:t xml:space="preserve">De </w:t>
      </w:r>
      <w:proofErr w:type="spellStart"/>
      <w:r>
        <w:t>Intuitive</w:t>
      </w:r>
      <w:proofErr w:type="spellEnd"/>
      <w:r>
        <w:t xml:space="preserve"> wordt hoofdzakelijk gestuurd door zijn intuïtie. Op basis daarvan bepaald hij of  is of niet. Zo kan het zijn dat hij alles leuk vindt, of niets, of veel dingen een beetje. Hij heeft over het algemeen veel met spiritualiteit, mindfulness, yoga, meditatie en activiteiten die gerelateerd zijn aan het zesde zintuig. Denk hierbij aan helderziend, </w:t>
      </w:r>
      <w:proofErr w:type="spellStart"/>
      <w:r>
        <w:t>heldervoelend</w:t>
      </w:r>
      <w:proofErr w:type="spellEnd"/>
      <w:r>
        <w:t xml:space="preserve"> of paranormaal zijn. Voor hem zijn ‘rechtvaardigheid’, ‘eerlijkheid en oprechtheid’, ‘innerlijke rust en harmonie’, ‘zelfontplooiing’ en ‘leven in harmonie met de aarde en de natuur’ de belangrijkste waarden. Waarden als ‘plezier, lol maken en genieten’ blijken hieraan ondergeschikt te zijn. De </w:t>
      </w:r>
      <w:proofErr w:type="spellStart"/>
      <w:r>
        <w:t>Intuitive</w:t>
      </w:r>
      <w:proofErr w:type="spellEnd"/>
      <w:r>
        <w:t xml:space="preserve"> is extravert en vindt het over het algemeen leuk om in het middelpunt van de belangstelling te staan of de leiding te nemen. Toch laat hij zichzelf niet zo snel écht helemaal aan de ander zien. Dit kan te </w:t>
      </w:r>
      <w:r>
        <w:lastRenderedPageBreak/>
        <w:t xml:space="preserve">maken hebben met het feit dat hij soms wantrouwend tegenover andere mensen staat. Zeker als z'n intuïtie aangeeft dat deze mensen niet oprecht zijn. Het zorgt er tevens voor dat hij weinig belangstelling kan opbrengen voor de problemen van deze mensen. Hij is immers niet in staat om oprechte interesse te 'faken'. Als hij goed in z'n vel zit kan het voorkomen dat hij zichzelf hoog inschat en zichzelf af en toe zelfs beter dan de rest vindt. Over het algemeen is hij redelijk ongrijpbaar en onvoorspelbaar. Op het moment dat iets in staat is hem écht te raken, kan hij er volledig in opgaan en er helemaal voor gaan. Dan kan hij zich goed focussen en gaat hij recht op z'n doel af. Toch lukt het hem niet altijd om de gemaakte afspraken en beloftes na te komen. De </w:t>
      </w:r>
      <w:proofErr w:type="spellStart"/>
      <w:r>
        <w:t>Intuitive</w:t>
      </w:r>
      <w:proofErr w:type="spellEnd"/>
      <w:r>
        <w:t xml:space="preserve"> is het meest ongrijpbare type. Het is een type dat zich niet zo snel in een hokje laatvangen. Hij houdt namelijk niet zo van hokjes. Het zijn vaak die mensen die zeggen dat ze zich in geen enkel herkennen of juist in meerdere. En dat klopt ook. Ze vinden namelijk alles leuk of niets, of veel dingen een beetje. is ook de reden dat de </w:t>
      </w:r>
      <w:proofErr w:type="spellStart"/>
      <w:r>
        <w:t>Intuitive</w:t>
      </w:r>
      <w:proofErr w:type="spellEnd"/>
      <w:r>
        <w:t xml:space="preserve"> op de afbeelding in het midden van de cirkel is gepositioneerd. Ze dragen immers eigenschappen, passies, talenten en waarden van meerdere persoonlijkheidstypen in zich.</w:t>
      </w:r>
    </w:p>
    <w:p w:rsidR="000611F6" w:rsidRDefault="00366C9C" w:rsidP="000611F6">
      <w:r>
        <w:t xml:space="preserve">In alle typen herken ik wel iets maat bij De </w:t>
      </w:r>
      <w:proofErr w:type="spellStart"/>
      <w:r>
        <w:t>intuitive</w:t>
      </w:r>
      <w:proofErr w:type="spellEnd"/>
      <w:r>
        <w:t xml:space="preserve"> herken ik wel degelijk het meeste.</w:t>
      </w:r>
    </w:p>
    <w:p w:rsidR="000611F6" w:rsidRDefault="00C067B3" w:rsidP="000611F6">
      <w:r>
        <w:t>C.</w:t>
      </w:r>
    </w:p>
    <w:p w:rsidR="00FC3EC6" w:rsidRDefault="00366C9C" w:rsidP="000611F6">
      <w:r>
        <w:t xml:space="preserve">Welke kenmerken in de beschrijving van de </w:t>
      </w:r>
      <w:proofErr w:type="spellStart"/>
      <w:r>
        <w:t>TwinQ</w:t>
      </w:r>
      <w:proofErr w:type="spellEnd"/>
      <w:r>
        <w:t xml:space="preserve"> persoonlijkheidstypen© vielen jou het meest op en passen volgens jou het meest bij jouw persoonlijkheid? Motiveer je antwoord.</w:t>
      </w:r>
      <w:r w:rsidR="00FC3EC6">
        <w:t xml:space="preserve"> </w:t>
      </w:r>
    </w:p>
    <w:p w:rsidR="00FC3EC6" w:rsidRDefault="00366C9C" w:rsidP="000611F6">
      <w:r>
        <w:t xml:space="preserve">Let op! Dit mogen ook kenmerken zijn die bij een ander </w:t>
      </w:r>
      <w:proofErr w:type="spellStart"/>
      <w:r>
        <w:t>TwinQ</w:t>
      </w:r>
      <w:proofErr w:type="spellEnd"/>
      <w:r>
        <w:t xml:space="preserve"> type horen.</w:t>
      </w:r>
    </w:p>
    <w:p w:rsidR="00366C9C" w:rsidRPr="000611F6" w:rsidRDefault="00B1799A" w:rsidP="000611F6">
      <w:pPr>
        <w:rPr>
          <w:rFonts w:ascii="Times New Roman" w:hAnsi="Times New Roman" w:cs="Times New Roman"/>
        </w:rPr>
      </w:pPr>
      <w:r w:rsidRPr="00B1799A">
        <w:t xml:space="preserve">Hij heeft over het algemeen veel met spiritualiteit, mindfulness, yoga, meditatie en activiteiten die gerelateerd zijn aan het zesde zintuig. Denk hierbij aan helderziend, </w:t>
      </w:r>
      <w:r w:rsidR="000611F6" w:rsidRPr="00B1799A">
        <w:t xml:space="preserve">helder </w:t>
      </w:r>
      <w:proofErr w:type="spellStart"/>
      <w:r w:rsidR="000611F6" w:rsidRPr="00B1799A">
        <w:t>voelend</w:t>
      </w:r>
      <w:r w:rsidRPr="00B1799A">
        <w:t>of</w:t>
      </w:r>
      <w:proofErr w:type="spellEnd"/>
      <w:r w:rsidRPr="00B1799A">
        <w:t xml:space="preserve"> paranormaal zijn.</w:t>
      </w:r>
      <w:r w:rsidRPr="000611F6">
        <w:rPr>
          <w:rFonts w:ascii="Times New Roman" w:hAnsi="Times New Roman" w:cs="Times New Roman"/>
        </w:rPr>
        <w:t>​</w:t>
      </w:r>
    </w:p>
    <w:p w:rsidR="00C067B3" w:rsidRDefault="00C067B3" w:rsidP="000611F6">
      <w:r>
        <w:t>D.</w:t>
      </w:r>
    </w:p>
    <w:p w:rsidR="00FC3EC6" w:rsidRDefault="00B1799A" w:rsidP="000611F6">
      <w:r w:rsidRPr="00B1799A">
        <w:t>Herken je je in de valkuilen die worden genoemd? Leg je antwoord uit</w:t>
      </w:r>
    </w:p>
    <w:p w:rsidR="00362399" w:rsidRDefault="00B1799A" w:rsidP="00C067B3">
      <w:r>
        <w:t>Ja ik herken mij zelf hier in. Ik ben altijd druk bezig om niet in een hokje geplaatst te worden. Waarbij ik de ander juist in een hokje plaats. Een intuïtieve hokje.</w:t>
      </w:r>
    </w:p>
    <w:p w:rsidR="00B1799A" w:rsidRDefault="00C067B3" w:rsidP="004A73D1">
      <w:pPr>
        <w:pStyle w:val="Kop3"/>
      </w:pPr>
      <w:bookmarkStart w:id="21" w:name="_Toc921212"/>
      <w:r>
        <w:t>Samenvatting</w:t>
      </w:r>
      <w:bookmarkEnd w:id="21"/>
    </w:p>
    <w:p w:rsidR="00C067B3" w:rsidRDefault="00C067B3" w:rsidP="00C067B3">
      <w:r>
        <w:t xml:space="preserve">Onthoud je </w:t>
      </w:r>
      <w:proofErr w:type="spellStart"/>
      <w:r>
        <w:t>TwinQ</w:t>
      </w:r>
      <w:proofErr w:type="spellEnd"/>
      <w:r>
        <w:t xml:space="preserve"> persoonlijkheidstype© als leidraad voor dit keuzedeel en de opdrachten die je verder nog gaat maken. Wellicht wordt dit beeld alleen maar verder versterkt. Maar het kan ook zo zijn dat je na het maken van dit keuzedeel tot een totaal ander inzicht komt.</w:t>
      </w:r>
    </w:p>
    <w:p w:rsidR="00C067B3" w:rsidRPr="00C067B3" w:rsidRDefault="00C067B3" w:rsidP="00C067B3">
      <w:r>
        <w:t>Houd hierbij altijd in gedachte dat je persoonlijkheid gedurende je leven best kan veranderen. Je persoonlijkheid wordt immers voor een groot deel ook gevormd door alle ervaringen en gebeurtenissen in je leven. Al deze ervaringen hebben effect op ons gedrag, overtuigingen en gevoelens die we hebben ten aanzien van onszelf en de buitenwereld.</w:t>
      </w:r>
    </w:p>
    <w:p w:rsidR="00B1799A" w:rsidRDefault="00B1799A" w:rsidP="00362399"/>
    <w:p w:rsidR="008F1908" w:rsidRDefault="008F1908" w:rsidP="00362399"/>
    <w:p w:rsidR="008F1908" w:rsidRDefault="008F1908" w:rsidP="00362399"/>
    <w:p w:rsidR="008F1908" w:rsidRDefault="008F1908" w:rsidP="00362399"/>
    <w:p w:rsidR="008F1908" w:rsidRDefault="008F1908" w:rsidP="00362399"/>
    <w:p w:rsidR="008F1908" w:rsidRDefault="008F1908" w:rsidP="00362399"/>
    <w:p w:rsidR="008F1908" w:rsidRDefault="008F1908" w:rsidP="00362399"/>
    <w:p w:rsidR="008F1908" w:rsidRDefault="008F1908" w:rsidP="00362399"/>
    <w:p w:rsidR="008F1908" w:rsidRDefault="008F1908" w:rsidP="00362399"/>
    <w:p w:rsidR="008F1908" w:rsidRDefault="008F1908" w:rsidP="00362399"/>
    <w:p w:rsidR="008F1908" w:rsidRDefault="008F1908" w:rsidP="00362399"/>
    <w:p w:rsidR="008F1908" w:rsidRDefault="008F1908" w:rsidP="00362399"/>
    <w:p w:rsidR="008F1908" w:rsidRDefault="008F1908" w:rsidP="00362399"/>
    <w:p w:rsidR="00C067B3" w:rsidRPr="00C067B3" w:rsidRDefault="00C067B3" w:rsidP="004A73D1">
      <w:pPr>
        <w:pStyle w:val="Ondertitel"/>
        <w:jc w:val="left"/>
        <w:outlineLvl w:val="0"/>
      </w:pPr>
      <w:bookmarkStart w:id="22" w:name="_Toc921213"/>
      <w:r w:rsidRPr="00C067B3">
        <w:t>Keuzedeel Persoonlijk profileren niveau 3-4 - 02 Wie ben ik?</w:t>
      </w:r>
      <w:bookmarkEnd w:id="22"/>
    </w:p>
    <w:p w:rsidR="00C067B3" w:rsidRDefault="00C067B3" w:rsidP="004A73D1">
      <w:pPr>
        <w:pStyle w:val="Ondertitel"/>
        <w:outlineLvl w:val="0"/>
        <w:rPr>
          <w:color w:val="3F251D" w:themeColor="accent1"/>
          <w:sz w:val="30"/>
          <w:szCs w:val="30"/>
        </w:rPr>
      </w:pPr>
      <w:bookmarkStart w:id="23" w:name="_Toc921214"/>
      <w:r w:rsidRPr="00C067B3">
        <w:rPr>
          <w:color w:val="3F251D" w:themeColor="accent1"/>
          <w:sz w:val="30"/>
          <w:szCs w:val="30"/>
        </w:rPr>
        <w:t>Opdracht 5. Hoe dan? Onmogelijk!?</w:t>
      </w:r>
      <w:bookmarkEnd w:id="23"/>
    </w:p>
    <w:p w:rsidR="00362399" w:rsidRDefault="00B1799A" w:rsidP="00C067B3">
      <w:r w:rsidRPr="006B7EF8">
        <w:t>Wanneer je met zijn allen iets moet doen wat bijna onmogelijk is, leer je elkaar en jezelf het beste kennen. Want welk gedrag komt dan naar voren? En hoe handel je in zo’n situatie? Jullie gaan een ‘onmogelijke’ opdracht uitvoeren. Hoe je dit doet is aan jullie. Veel plezier!</w:t>
      </w:r>
    </w:p>
    <w:p w:rsidR="00C067B3" w:rsidRDefault="003F0D66" w:rsidP="00C067B3">
      <w:hyperlink r:id="rId27" w:history="1">
        <w:r w:rsidR="00C067B3" w:rsidRPr="005C1433">
          <w:rPr>
            <w:rStyle w:val="Hyperlink"/>
          </w:rPr>
          <w:t>https://start.24boost.nl/api/nl/library/get.json?dpsid=2018-76409119-89b7-44ec-8d06-909c4c67e23a--TwinQ-Persoonlijkheidstypen.pdf</w:t>
        </w:r>
      </w:hyperlink>
    </w:p>
    <w:p w:rsidR="00C067B3" w:rsidRDefault="003F0D66" w:rsidP="00C067B3">
      <w:hyperlink r:id="rId28" w:history="1">
        <w:r w:rsidR="00C067B3" w:rsidRPr="005C1433">
          <w:rPr>
            <w:rStyle w:val="Hyperlink"/>
          </w:rPr>
          <w:t>https://start.24boost.nl/api/nl/library/get.json?dpsid=2018-76409119-89b7-44ec-8d06-909c4c67e23a--Gedragseigenschappenlijst.pdf</w:t>
        </w:r>
      </w:hyperlink>
    </w:p>
    <w:p w:rsidR="00C067B3" w:rsidRPr="006B7EF8" w:rsidRDefault="00C067B3" w:rsidP="00C067B3"/>
    <w:p w:rsidR="00FC3EC6" w:rsidRDefault="00B1799A" w:rsidP="00B1799A">
      <w:pPr>
        <w:pStyle w:val="Lijstalinea"/>
        <w:numPr>
          <w:ilvl w:val="0"/>
          <w:numId w:val="29"/>
        </w:numPr>
      </w:pPr>
      <w:r w:rsidRPr="006B7EF8">
        <w:t>Je gaat proberen om zonder enig hulpmiddel een toren te bouwen van pingpong ballen. Dit doe je met een groepje van vijf. Een van jullie observeert wat de groep doet en hoe de groep te werk gaat. Je hebt hiervoor maximaal een kwartier de tijd.</w:t>
      </w:r>
    </w:p>
    <w:p w:rsidR="00FC3EC6" w:rsidRDefault="00FC3EC6" w:rsidP="00FC3EC6">
      <w:pPr>
        <w:pStyle w:val="Lijstalinea"/>
      </w:pPr>
    </w:p>
    <w:p w:rsidR="00FC3EC6" w:rsidRDefault="00B1799A" w:rsidP="00FC3EC6">
      <w:pPr>
        <w:pStyle w:val="Lijstalinea"/>
      </w:pPr>
      <w:r w:rsidRPr="006B7EF8">
        <w:t>Probeer samen een toren te bouwen van de pingpongballen. Kijk goed hoe je reageert. De een zal het voortouw nemen, de ander komt misschien met een creatieve oplossing en de volgende bekijkt het van een afstandje en denkt er eerst rustig over na.</w:t>
      </w:r>
    </w:p>
    <w:p w:rsidR="00FC3EC6" w:rsidRDefault="00FC3EC6" w:rsidP="00FC3EC6">
      <w:pPr>
        <w:pStyle w:val="Lijstalinea"/>
      </w:pPr>
    </w:p>
    <w:p w:rsidR="00FC3EC6" w:rsidRPr="00FC3EC6" w:rsidRDefault="00FC3EC6" w:rsidP="00FC3EC6">
      <w:pPr>
        <w:pStyle w:val="Lijstalinea"/>
        <w:rPr>
          <w:i/>
        </w:rPr>
      </w:pPr>
      <w:bookmarkStart w:id="24" w:name="_Hlk531261041"/>
      <w:r>
        <w:rPr>
          <w:i/>
        </w:rPr>
        <w:t>Dit onderdeel klassikaal gedaan.</w:t>
      </w:r>
    </w:p>
    <w:bookmarkEnd w:id="24"/>
    <w:p w:rsidR="00FC3EC6" w:rsidRPr="006B7EF8" w:rsidRDefault="00FC3EC6" w:rsidP="00FC3EC6">
      <w:pPr>
        <w:pStyle w:val="Lijstalinea"/>
      </w:pPr>
    </w:p>
    <w:p w:rsidR="00FC3EC6" w:rsidRDefault="00B1799A" w:rsidP="00B1799A">
      <w:pPr>
        <w:pStyle w:val="Lijstalinea"/>
        <w:numPr>
          <w:ilvl w:val="0"/>
          <w:numId w:val="29"/>
        </w:numPr>
      </w:pPr>
      <w:r w:rsidRPr="006B7EF8">
        <w:t>De observator schrijft per persoon op wat hij de ander ziet doen.</w:t>
      </w:r>
      <w:r w:rsidR="00FC3EC6">
        <w:t xml:space="preserve"> </w:t>
      </w:r>
    </w:p>
    <w:p w:rsidR="00FC3EC6" w:rsidRDefault="00FC3EC6" w:rsidP="00FC3EC6">
      <w:pPr>
        <w:pStyle w:val="Lijstalinea"/>
      </w:pPr>
    </w:p>
    <w:p w:rsidR="00FC3EC6" w:rsidRDefault="00B1799A" w:rsidP="00FC3EC6">
      <w:pPr>
        <w:pStyle w:val="Lijstalinea"/>
      </w:pPr>
      <w:r w:rsidRPr="006B7EF8">
        <w:lastRenderedPageBreak/>
        <w:t xml:space="preserve">Of het gelukt is, is niet belangrijk. Hoe je gereageerd hebt wel! Was je een </w:t>
      </w:r>
      <w:proofErr w:type="spellStart"/>
      <w:r w:rsidRPr="006B7EF8">
        <w:t>teamplayer</w:t>
      </w:r>
      <w:proofErr w:type="spellEnd"/>
      <w:r w:rsidRPr="006B7EF8">
        <w:t>? Nam je de leiding of wachtte je juist af? Luisterde je naar anderen of wilde je dat per se jouw idee uitgevoerd werd? Er is geen goed of fout, maar het zegt wel iets over jouw gedrag, kwaliteiten en valkuilen.</w:t>
      </w:r>
      <w:r w:rsidR="00FC3EC6">
        <w:t xml:space="preserve"> </w:t>
      </w:r>
    </w:p>
    <w:p w:rsidR="00FC3EC6" w:rsidRDefault="00FC3EC6" w:rsidP="00FC3EC6">
      <w:pPr>
        <w:pStyle w:val="Lijstalinea"/>
      </w:pPr>
    </w:p>
    <w:p w:rsidR="00B1799A" w:rsidRDefault="00B1799A" w:rsidP="00FC3EC6">
      <w:pPr>
        <w:pStyle w:val="Lijstalinea"/>
      </w:pPr>
      <w:r w:rsidRPr="006B7EF8">
        <w:t xml:space="preserve">Dit doe je aan de hand van de </w:t>
      </w:r>
      <w:proofErr w:type="spellStart"/>
      <w:r w:rsidRPr="006B7EF8">
        <w:t>TwinQ</w:t>
      </w:r>
      <w:proofErr w:type="spellEnd"/>
      <w:r w:rsidRPr="006B7EF8">
        <w:t xml:space="preserve"> persoonlijkheidstypen©.</w:t>
      </w:r>
    </w:p>
    <w:p w:rsidR="00FC3EC6" w:rsidRDefault="00FC3EC6" w:rsidP="00FC3EC6">
      <w:pPr>
        <w:pStyle w:val="Lijstalinea"/>
      </w:pPr>
    </w:p>
    <w:p w:rsidR="00FC3EC6" w:rsidRPr="00FC3EC6" w:rsidRDefault="00FC3EC6" w:rsidP="00FC3EC6">
      <w:pPr>
        <w:pStyle w:val="Lijstalinea"/>
        <w:rPr>
          <w:i/>
        </w:rPr>
      </w:pPr>
      <w:r>
        <w:rPr>
          <w:i/>
        </w:rPr>
        <w:t>Dit onderdeel klassikaal gedaan.</w:t>
      </w:r>
    </w:p>
    <w:p w:rsidR="00FC3EC6" w:rsidRPr="006B7EF8" w:rsidRDefault="00FC3EC6" w:rsidP="00FC3EC6">
      <w:pPr>
        <w:pStyle w:val="Lijstalinea"/>
      </w:pPr>
    </w:p>
    <w:p w:rsidR="00B1799A" w:rsidRDefault="00B1799A" w:rsidP="00B1799A">
      <w:pPr>
        <w:pStyle w:val="Lijstalinea"/>
        <w:numPr>
          <w:ilvl w:val="0"/>
          <w:numId w:val="29"/>
        </w:numPr>
      </w:pPr>
      <w:r w:rsidRPr="006B7EF8">
        <w:t xml:space="preserve">In de vorige opdracht heb je gekeken welk </w:t>
      </w:r>
      <w:proofErr w:type="spellStart"/>
      <w:r w:rsidRPr="006B7EF8">
        <w:t>TwinQ</w:t>
      </w:r>
      <w:proofErr w:type="spellEnd"/>
      <w:r w:rsidRPr="006B7EF8">
        <w:t xml:space="preserve"> type het beste bij jou past. Bekijk nogmaals de </w:t>
      </w:r>
      <w:proofErr w:type="spellStart"/>
      <w:r w:rsidRPr="006B7EF8">
        <w:t>TwinQ</w:t>
      </w:r>
      <w:proofErr w:type="spellEnd"/>
      <w:r w:rsidRPr="006B7EF8">
        <w:t xml:space="preserve"> persoonlijkheidstypen© maar nu aan de hand van hoe jullie samen te werk gingen. Bespreek samen met de observator welk </w:t>
      </w:r>
      <w:proofErr w:type="spellStart"/>
      <w:r w:rsidRPr="006B7EF8">
        <w:t>TwinQ</w:t>
      </w:r>
      <w:proofErr w:type="spellEnd"/>
      <w:r w:rsidRPr="006B7EF8">
        <w:t xml:space="preserve"> type eenieder van jullie groepje vertegenwoordigde en uit welke kenmerken dit bleek.</w:t>
      </w:r>
    </w:p>
    <w:p w:rsidR="00FC3EC6" w:rsidRDefault="00FC3EC6" w:rsidP="00FC3EC6">
      <w:pPr>
        <w:pStyle w:val="Lijstalinea"/>
      </w:pPr>
    </w:p>
    <w:p w:rsidR="00FC3EC6" w:rsidRDefault="00FC3EC6" w:rsidP="00FC3EC6">
      <w:pPr>
        <w:pStyle w:val="Lijstalinea"/>
        <w:rPr>
          <w:i/>
        </w:rPr>
      </w:pPr>
      <w:r>
        <w:rPr>
          <w:i/>
        </w:rPr>
        <w:t>Dit onderdeel klassikaal gedaan.</w:t>
      </w:r>
    </w:p>
    <w:p w:rsidR="00FC3EC6" w:rsidRPr="00FC3EC6" w:rsidRDefault="00FC3EC6" w:rsidP="00FC3EC6">
      <w:pPr>
        <w:pStyle w:val="Lijstalinea"/>
        <w:rPr>
          <w:i/>
        </w:rPr>
      </w:pPr>
    </w:p>
    <w:p w:rsidR="00B1799A" w:rsidRDefault="00B1799A" w:rsidP="00B1799A">
      <w:pPr>
        <w:pStyle w:val="Lijstalinea"/>
        <w:numPr>
          <w:ilvl w:val="0"/>
          <w:numId w:val="29"/>
        </w:numPr>
      </w:pPr>
      <w:r w:rsidRPr="006B7EF8">
        <w:t xml:space="preserve">Komt het </w:t>
      </w:r>
      <w:proofErr w:type="spellStart"/>
      <w:r w:rsidRPr="006B7EF8">
        <w:t>TwinQ</w:t>
      </w:r>
      <w:proofErr w:type="spellEnd"/>
      <w:r w:rsidRPr="006B7EF8">
        <w:t xml:space="preserve"> persoonlijkheidstype© overeen met het type dat je eerder zelf hebt gekozen? Zo ja, waaruit blijkt dit? Zo nee, hoe zou dit komen?</w:t>
      </w:r>
    </w:p>
    <w:p w:rsidR="00FC3EC6" w:rsidRDefault="00FC3EC6" w:rsidP="00FC3EC6">
      <w:pPr>
        <w:pStyle w:val="Lijstalinea"/>
      </w:pPr>
    </w:p>
    <w:p w:rsidR="00FC3EC6" w:rsidRPr="00FC3EC6" w:rsidRDefault="00FC3EC6" w:rsidP="00FC3EC6">
      <w:pPr>
        <w:pStyle w:val="Lijstalinea"/>
        <w:rPr>
          <w:i/>
        </w:rPr>
      </w:pPr>
      <w:r w:rsidRPr="00FC3EC6">
        <w:rPr>
          <w:i/>
        </w:rPr>
        <w:t xml:space="preserve">Ja, Hieronder heb ik vermeld waar uit het blijkt. En in gesprekken met groepsgenoten feedback ontvangen waar uit men kan opmaken dat ik een intuïtieve </w:t>
      </w:r>
      <w:proofErr w:type="spellStart"/>
      <w:r w:rsidRPr="00FC3EC6">
        <w:rPr>
          <w:i/>
        </w:rPr>
        <w:t>TwinQ</w:t>
      </w:r>
      <w:proofErr w:type="spellEnd"/>
      <w:r w:rsidRPr="00FC3EC6">
        <w:rPr>
          <w:i/>
        </w:rPr>
        <w:t xml:space="preserve"> persoonlijkheid heb</w:t>
      </w:r>
    </w:p>
    <w:p w:rsidR="00FC3EC6" w:rsidRPr="00FC3EC6" w:rsidRDefault="00FC3EC6" w:rsidP="00FC3EC6">
      <w:pPr>
        <w:pStyle w:val="Lijstalinea"/>
        <w:rPr>
          <w:i/>
        </w:rPr>
      </w:pPr>
    </w:p>
    <w:p w:rsidR="00FC3EC6" w:rsidRPr="00FC3EC6" w:rsidRDefault="00FC3EC6" w:rsidP="00FC3EC6">
      <w:pPr>
        <w:pStyle w:val="Lijstalinea"/>
      </w:pPr>
      <w:r>
        <w:rPr>
          <w:rFonts w:ascii="Times New Roman" w:hAnsi="Times New Roman" w:cs="Times New Roman"/>
        </w:rPr>
        <w:t>​</w:t>
      </w:r>
      <w:r w:rsidRPr="00FC3EC6">
        <w:rPr>
          <w:i/>
        </w:rPr>
        <w:t xml:space="preserve">De </w:t>
      </w:r>
      <w:proofErr w:type="spellStart"/>
      <w:r w:rsidRPr="00FC3EC6">
        <w:rPr>
          <w:i/>
        </w:rPr>
        <w:t>Intuitive</w:t>
      </w:r>
      <w:proofErr w:type="spellEnd"/>
      <w:r w:rsidRPr="00FC3EC6">
        <w:rPr>
          <w:i/>
        </w:rPr>
        <w:t xml:space="preserve"> is extravert en vindt het over het algemeen leuk om in het middelpunt van de belangstelling te staan of de leiding te nemen.</w:t>
      </w:r>
      <w:r>
        <w:rPr>
          <w:i/>
        </w:rPr>
        <w:t xml:space="preserve"> </w:t>
      </w:r>
      <w:r w:rsidRPr="00FC3EC6">
        <w:rPr>
          <w:i/>
        </w:rPr>
        <w:t>Op het moment dat iets in staat is hem écht te raken, kan hij er volledig in opgaan en er helemaal voor gaan. Dan kan hij zich goed focussen en gaat hij recht op z'n doel af. Toch lukt het hem niet altijd om de gemaakte afspraken en beloftes na te komen.</w:t>
      </w:r>
    </w:p>
    <w:p w:rsidR="00B1799A" w:rsidRPr="006B7EF8" w:rsidRDefault="00B1799A" w:rsidP="00B1799A">
      <w:pPr>
        <w:pStyle w:val="Normaalweb"/>
        <w:numPr>
          <w:ilvl w:val="0"/>
          <w:numId w:val="29"/>
        </w:numPr>
        <w:shd w:val="clear" w:color="auto" w:fill="FFFFFF"/>
        <w:rPr>
          <w:rFonts w:asciiTheme="minorHAnsi" w:hAnsiTheme="minorHAnsi" w:cs="Arial"/>
          <w:color w:val="222222"/>
          <w:sz w:val="22"/>
          <w:szCs w:val="22"/>
        </w:rPr>
      </w:pPr>
      <w:r w:rsidRPr="006B7EF8">
        <w:rPr>
          <w:rFonts w:asciiTheme="minorHAnsi" w:hAnsiTheme="minorHAnsi" w:cs="Arial"/>
          <w:color w:val="222222"/>
          <w:sz w:val="22"/>
          <w:szCs w:val="22"/>
        </w:rPr>
        <w:t>Reflectie: Je hebt nu een leuke onmogelijke opdracht gedaan. Maar stel je komt in je eigen leven iets tegen wat je moet oplossen of doen wat voor jou onmogelijk lijkt. Wat doe je? Ren je weg? Gooi je alles in de strijd om het op te lossen? Denk je meteen: dit lukt met toch niet. Of overzie je alles rustig en kom je tot een oplossing?</w:t>
      </w:r>
    </w:p>
    <w:p w:rsidR="00B1799A" w:rsidRDefault="00B1799A" w:rsidP="00612919">
      <w:pPr>
        <w:pStyle w:val="Normaalweb"/>
        <w:shd w:val="clear" w:color="auto" w:fill="FFFFFF"/>
        <w:ind w:left="720"/>
        <w:rPr>
          <w:rFonts w:asciiTheme="minorHAnsi" w:hAnsiTheme="minorHAnsi" w:cs="Arial"/>
          <w:color w:val="222222"/>
          <w:sz w:val="22"/>
          <w:szCs w:val="22"/>
        </w:rPr>
      </w:pPr>
      <w:r w:rsidRPr="006B7EF8">
        <w:rPr>
          <w:rFonts w:asciiTheme="minorHAnsi" w:hAnsiTheme="minorHAnsi" w:cs="Arial"/>
          <w:color w:val="222222"/>
          <w:sz w:val="22"/>
          <w:szCs w:val="22"/>
        </w:rPr>
        <w:t>Schrijf op hoe jij over het algemeen met problemen of lastige situaties omgaat in het dagelijks leven.</w:t>
      </w:r>
    </w:p>
    <w:p w:rsidR="005C4D12" w:rsidRPr="005C4D12" w:rsidRDefault="005C4D12" w:rsidP="005C4D12">
      <w:pPr>
        <w:pStyle w:val="Normaalweb"/>
        <w:shd w:val="clear" w:color="auto" w:fill="FFFFFF"/>
        <w:ind w:left="720"/>
        <w:rPr>
          <w:rFonts w:asciiTheme="minorHAnsi" w:hAnsiTheme="minorHAnsi" w:cs="Arial"/>
          <w:i/>
          <w:color w:val="222222"/>
          <w:sz w:val="22"/>
          <w:szCs w:val="22"/>
        </w:rPr>
      </w:pPr>
      <w:r w:rsidRPr="005C4D12">
        <w:rPr>
          <w:rFonts w:asciiTheme="minorHAnsi" w:hAnsiTheme="minorHAnsi" w:cs="Arial"/>
          <w:i/>
          <w:color w:val="222222"/>
          <w:sz w:val="22"/>
          <w:szCs w:val="22"/>
        </w:rPr>
        <w:t>Ik gooi je alles in de strijd om het op te lossen. Als blijkt dat het niet gaat werken zoek ik een andere ingang oplossing. Door bijvoorbeeld iemand anders het te laten proberen. Ieder zijn eigen kwaliteit. Ik kijk naar de kwaliteit van iemand en probeer deze op een goede wijze in te zetten. Ik ben van mening dat ik alles rustig over zie en dan tot een goede oplossing kan komen.</w:t>
      </w:r>
      <w:r w:rsidR="00686703">
        <w:rPr>
          <w:rFonts w:asciiTheme="minorHAnsi" w:hAnsiTheme="minorHAnsi" w:cs="Arial"/>
          <w:i/>
          <w:color w:val="222222"/>
          <w:sz w:val="22"/>
          <w:szCs w:val="22"/>
        </w:rPr>
        <w:t xml:space="preserve"> </w:t>
      </w:r>
    </w:p>
    <w:p w:rsidR="00362399" w:rsidRPr="00B74DBE" w:rsidRDefault="00612919" w:rsidP="00B1799A">
      <w:pPr>
        <w:pStyle w:val="Lijstalinea"/>
        <w:numPr>
          <w:ilvl w:val="0"/>
          <w:numId w:val="29"/>
        </w:numPr>
      </w:pPr>
      <w:r w:rsidRPr="006B7EF8">
        <w:rPr>
          <w:rFonts w:cs="Arial"/>
          <w:color w:val="222222"/>
          <w:shd w:val="clear" w:color="auto" w:fill="FFFFFF"/>
        </w:rPr>
        <w:t xml:space="preserve">Herken je in je antwoord je </w:t>
      </w:r>
      <w:proofErr w:type="spellStart"/>
      <w:r w:rsidRPr="006B7EF8">
        <w:rPr>
          <w:rFonts w:cs="Arial"/>
          <w:color w:val="222222"/>
          <w:shd w:val="clear" w:color="auto" w:fill="FFFFFF"/>
        </w:rPr>
        <w:t>TwinQ</w:t>
      </w:r>
      <w:proofErr w:type="spellEnd"/>
      <w:r w:rsidRPr="006B7EF8">
        <w:rPr>
          <w:rFonts w:cs="Arial"/>
          <w:color w:val="222222"/>
          <w:shd w:val="clear" w:color="auto" w:fill="FFFFFF"/>
        </w:rPr>
        <w:t xml:space="preserve"> persoonlijkheidstype©? Kijk bij de valkuilen.</w:t>
      </w:r>
    </w:p>
    <w:p w:rsidR="00B74DBE" w:rsidRPr="005C4D12" w:rsidRDefault="00B74DBE" w:rsidP="00B74DBE">
      <w:pPr>
        <w:pStyle w:val="Lijstalinea"/>
      </w:pPr>
    </w:p>
    <w:p w:rsidR="00B74DBE" w:rsidRPr="00B74DBE" w:rsidRDefault="00B74DBE" w:rsidP="00B74DBE">
      <w:pPr>
        <w:pStyle w:val="Lijstalinea"/>
        <w:spacing w:before="0" w:after="0" w:line="240" w:lineRule="auto"/>
        <w:rPr>
          <w:rFonts w:eastAsia="Times New Roman" w:cs="Times New Roman"/>
          <w:i/>
          <w:color w:val="auto"/>
          <w:lang w:eastAsia="nl-NL"/>
        </w:rPr>
      </w:pPr>
      <w:r w:rsidRPr="00B74DBE">
        <w:rPr>
          <w:rFonts w:eastAsia="Times New Roman" w:cs="Times New Roman"/>
          <w:i/>
          <w:color w:val="333333"/>
          <w:shd w:val="clear" w:color="auto" w:fill="FFFFFF"/>
          <w:lang w:eastAsia="nl-NL"/>
        </w:rPr>
        <w:t xml:space="preserve">De volgende informatie over </w:t>
      </w:r>
      <w:proofErr w:type="spellStart"/>
      <w:r w:rsidRPr="00B74DBE">
        <w:rPr>
          <w:rFonts w:eastAsia="Times New Roman" w:cs="Times New Roman"/>
          <w:i/>
          <w:color w:val="333333"/>
          <w:shd w:val="clear" w:color="auto" w:fill="FFFFFF"/>
          <w:lang w:eastAsia="nl-NL"/>
        </w:rPr>
        <w:t>intuitive</w:t>
      </w:r>
      <w:proofErr w:type="spellEnd"/>
      <w:r w:rsidRPr="00B74DBE">
        <w:rPr>
          <w:rFonts w:eastAsia="Times New Roman" w:cs="Times New Roman"/>
          <w:i/>
          <w:color w:val="333333"/>
          <w:shd w:val="clear" w:color="auto" w:fill="FFFFFF"/>
          <w:lang w:eastAsia="nl-NL"/>
        </w:rPr>
        <w:t xml:space="preserve"> persoon vind ik toepasselijk. </w:t>
      </w:r>
      <w:r w:rsidRPr="00B74DBE">
        <w:rPr>
          <w:rFonts w:eastAsia="Times New Roman" w:cs="Times New Roman"/>
          <w:i/>
          <w:color w:val="333333"/>
          <w:lang w:eastAsia="nl-NL"/>
        </w:rPr>
        <w:t xml:space="preserve">Over het algemeen is hij redelijk ongrijpbaar en onvoorspelbaar. </w:t>
      </w:r>
      <w:r w:rsidRPr="00B74DBE">
        <w:rPr>
          <w:rFonts w:eastAsia="Times New Roman" w:cs="Times New Roman"/>
          <w:i/>
          <w:color w:val="auto"/>
          <w:lang w:eastAsia="nl-NL"/>
        </w:rPr>
        <w:t xml:space="preserve">Toch lukt het hem niet altijd </w:t>
      </w:r>
      <w:r w:rsidRPr="00B74DBE">
        <w:rPr>
          <w:rFonts w:eastAsia="Times New Roman" w:cs="Times New Roman"/>
          <w:i/>
          <w:color w:val="auto"/>
          <w:lang w:eastAsia="nl-NL"/>
        </w:rPr>
        <w:lastRenderedPageBreak/>
        <w:t xml:space="preserve">om de gemaakte afspraken en beloftes na te </w:t>
      </w:r>
      <w:proofErr w:type="spellStart"/>
      <w:r w:rsidRPr="00B74DBE">
        <w:rPr>
          <w:rFonts w:eastAsia="Times New Roman" w:cs="Times New Roman"/>
          <w:i/>
          <w:color w:val="auto"/>
          <w:lang w:eastAsia="nl-NL"/>
        </w:rPr>
        <w:t>komen.Hij</w:t>
      </w:r>
      <w:proofErr w:type="spellEnd"/>
      <w:r w:rsidRPr="00B74DBE">
        <w:rPr>
          <w:rFonts w:eastAsia="Times New Roman" w:cs="Times New Roman"/>
          <w:i/>
          <w:color w:val="auto"/>
          <w:lang w:eastAsia="nl-NL"/>
        </w:rPr>
        <w:t xml:space="preserve"> houdt namelijk niet zo van hokjes. Het zijn vaak die mensen die zeggen dat ze zich in geen enkel herkennen of juist in meerdere. Eigenschappen, passies, talenten en waarden van meerdere persoonlijkheidstypen in zich. </w:t>
      </w:r>
    </w:p>
    <w:p w:rsidR="005C4D12" w:rsidRDefault="005C4D12" w:rsidP="005C4D12">
      <w:pPr>
        <w:ind w:left="720"/>
        <w:rPr>
          <w:i/>
        </w:rPr>
      </w:pPr>
    </w:p>
    <w:p w:rsidR="00C067B3" w:rsidRDefault="00C067B3" w:rsidP="005C4D12">
      <w:pPr>
        <w:ind w:left="720"/>
        <w:rPr>
          <w:i/>
        </w:rPr>
      </w:pPr>
    </w:p>
    <w:p w:rsidR="00C067B3" w:rsidRDefault="00C067B3" w:rsidP="005C4D12">
      <w:pPr>
        <w:ind w:left="720"/>
        <w:rPr>
          <w:i/>
        </w:rPr>
      </w:pPr>
    </w:p>
    <w:p w:rsidR="00C067B3" w:rsidRDefault="00C067B3" w:rsidP="005C4D12">
      <w:pPr>
        <w:ind w:left="720"/>
        <w:rPr>
          <w:i/>
        </w:rPr>
      </w:pPr>
    </w:p>
    <w:p w:rsidR="00C067B3" w:rsidRDefault="00C067B3" w:rsidP="005C4D12">
      <w:pPr>
        <w:ind w:left="720"/>
        <w:rPr>
          <w:i/>
        </w:rPr>
      </w:pPr>
    </w:p>
    <w:p w:rsidR="00C067B3" w:rsidRDefault="00C067B3" w:rsidP="005C4D12">
      <w:pPr>
        <w:ind w:left="720"/>
        <w:rPr>
          <w:i/>
        </w:rPr>
      </w:pPr>
    </w:p>
    <w:p w:rsidR="00C067B3" w:rsidRDefault="00C067B3" w:rsidP="005C4D12">
      <w:pPr>
        <w:ind w:left="720"/>
        <w:rPr>
          <w:i/>
        </w:rPr>
      </w:pPr>
    </w:p>
    <w:p w:rsidR="00C067B3" w:rsidRDefault="00C067B3" w:rsidP="005C4D12">
      <w:pPr>
        <w:ind w:left="720"/>
        <w:rPr>
          <w:i/>
        </w:rPr>
      </w:pPr>
    </w:p>
    <w:p w:rsidR="00C067B3" w:rsidRDefault="00C067B3" w:rsidP="005C4D12">
      <w:pPr>
        <w:ind w:left="720"/>
        <w:rPr>
          <w:i/>
        </w:rPr>
      </w:pPr>
    </w:p>
    <w:p w:rsidR="00C067B3" w:rsidRPr="00C067B3" w:rsidRDefault="00C067B3" w:rsidP="004A73D1">
      <w:pPr>
        <w:pStyle w:val="Ondertitel"/>
        <w:outlineLvl w:val="0"/>
      </w:pPr>
      <w:bookmarkStart w:id="25" w:name="_Toc921215"/>
      <w:r w:rsidRPr="00C067B3">
        <w:t>Keuzedeel Persoonlijk profileren niveau 3-4 - 02 Wie ben ik?</w:t>
      </w:r>
      <w:bookmarkEnd w:id="25"/>
    </w:p>
    <w:p w:rsidR="00C067B3" w:rsidRDefault="00C067B3" w:rsidP="004A73D1">
      <w:pPr>
        <w:pStyle w:val="Ondertitel"/>
        <w:outlineLvl w:val="0"/>
      </w:pPr>
      <w:bookmarkStart w:id="26" w:name="_Toc921216"/>
      <w:r w:rsidRPr="00C067B3">
        <w:t>Opdracht 6. Normen en waarden vanuit je hoofd</w:t>
      </w:r>
      <w:bookmarkEnd w:id="26"/>
    </w:p>
    <w:p w:rsidR="00C067B3" w:rsidRDefault="00C067B3" w:rsidP="00C067B3">
      <w:pPr>
        <w:pStyle w:val="Ondertitel"/>
        <w:jc w:val="left"/>
      </w:pPr>
    </w:p>
    <w:p w:rsidR="00C067B3" w:rsidRDefault="00C067B3" w:rsidP="00C067B3">
      <w:r>
        <w:t>Om meer te weten over je waarden, is het interessant om te kijken naar de momenten dat je geraakt wordt door iets wat gebeurt in je leven. Word je ergens heel blij van? Of juist heel gefrustreerd of onmachtig? Dan raakt dat de waarden die je belangrijk vindt.</w:t>
      </w:r>
    </w:p>
    <w:p w:rsidR="00C067B3" w:rsidRDefault="00C067B3" w:rsidP="00C067B3">
      <w:r>
        <w:t>Voorbeelden:</w:t>
      </w:r>
    </w:p>
    <w:p w:rsidR="00C067B3" w:rsidRDefault="00C067B3" w:rsidP="00C067B3">
      <w:pPr>
        <w:pStyle w:val="Lijstalinea"/>
        <w:numPr>
          <w:ilvl w:val="0"/>
          <w:numId w:val="33"/>
        </w:numPr>
      </w:pPr>
      <w:r>
        <w:t>Ik word blij als ik …</w:t>
      </w:r>
    </w:p>
    <w:p w:rsidR="00C067B3" w:rsidRDefault="00C067B3" w:rsidP="00C067B3">
      <w:pPr>
        <w:pStyle w:val="Lijstalinea"/>
        <w:numPr>
          <w:ilvl w:val="0"/>
          <w:numId w:val="33"/>
        </w:numPr>
      </w:pPr>
      <w:r>
        <w:t>Ik word vrolijk van …</w:t>
      </w:r>
    </w:p>
    <w:p w:rsidR="00C067B3" w:rsidRDefault="00C067B3" w:rsidP="00C067B3">
      <w:pPr>
        <w:pStyle w:val="Lijstalinea"/>
        <w:numPr>
          <w:ilvl w:val="0"/>
          <w:numId w:val="33"/>
        </w:numPr>
      </w:pPr>
      <w:r>
        <w:t>Ik ben op mijn best als ik …</w:t>
      </w:r>
    </w:p>
    <w:p w:rsidR="00C067B3" w:rsidRDefault="00C067B3" w:rsidP="00C067B3">
      <w:pPr>
        <w:pStyle w:val="Lijstalinea"/>
        <w:numPr>
          <w:ilvl w:val="0"/>
          <w:numId w:val="33"/>
        </w:numPr>
      </w:pPr>
      <w:r>
        <w:t>Ik krijg energie van …</w:t>
      </w:r>
    </w:p>
    <w:p w:rsidR="00C067B3" w:rsidRDefault="00C067B3" w:rsidP="00C067B3">
      <w:pPr>
        <w:pStyle w:val="Lijstalinea"/>
        <w:numPr>
          <w:ilvl w:val="0"/>
          <w:numId w:val="33"/>
        </w:numPr>
      </w:pPr>
      <w:r>
        <w:t>Ik vind het oneerlijk dat ik …</w:t>
      </w:r>
    </w:p>
    <w:p w:rsidR="00C067B3" w:rsidRDefault="00C067B3" w:rsidP="00C067B3">
      <w:pPr>
        <w:pStyle w:val="Lijstalinea"/>
        <w:numPr>
          <w:ilvl w:val="0"/>
          <w:numId w:val="33"/>
        </w:numPr>
      </w:pPr>
      <w:r>
        <w:t>Ik vind het oneerlijk als ...</w:t>
      </w:r>
    </w:p>
    <w:p w:rsidR="00C067B3" w:rsidRDefault="00C067B3" w:rsidP="00C067B3">
      <w:pPr>
        <w:pStyle w:val="Lijstalinea"/>
        <w:numPr>
          <w:ilvl w:val="0"/>
          <w:numId w:val="33"/>
        </w:numPr>
      </w:pPr>
      <w:r>
        <w:t>Ik word boos als ik …</w:t>
      </w:r>
    </w:p>
    <w:p w:rsidR="00C067B3" w:rsidRDefault="00C067B3" w:rsidP="00C067B3">
      <w:pPr>
        <w:pStyle w:val="Lijstalinea"/>
        <w:numPr>
          <w:ilvl w:val="0"/>
          <w:numId w:val="33"/>
        </w:numPr>
      </w:pPr>
      <w:r>
        <w:t>Ik voel me onzeker als ik …</w:t>
      </w:r>
    </w:p>
    <w:p w:rsidR="00C067B3" w:rsidRDefault="00C067B3" w:rsidP="00C067B3">
      <w:pPr>
        <w:pStyle w:val="Lijstalinea"/>
        <w:numPr>
          <w:ilvl w:val="0"/>
          <w:numId w:val="33"/>
        </w:numPr>
      </w:pPr>
      <w:r>
        <w:t>Ik voelde me machteloos toen ...</w:t>
      </w:r>
    </w:p>
    <w:p w:rsidR="00C067B3" w:rsidRDefault="00C067B3" w:rsidP="00C067B3">
      <w:pPr>
        <w:pStyle w:val="Lijstalinea"/>
        <w:numPr>
          <w:ilvl w:val="0"/>
          <w:numId w:val="33"/>
        </w:numPr>
      </w:pPr>
      <w:r>
        <w:t xml:space="preserve">Ik kan niet tegen </w:t>
      </w:r>
    </w:p>
    <w:p w:rsidR="00C067B3" w:rsidRDefault="003F0D66" w:rsidP="00C067B3">
      <w:pPr>
        <w:ind w:left="360"/>
      </w:pPr>
      <w:hyperlink r:id="rId29" w:anchor="/document?dpsid=2018-76409119-89b7-44ec-8d06-909c4c67e23a--Theoriebron-Normen-en-waarden-NM-en-RvdP.docm" w:history="1">
        <w:r w:rsidR="00C067B3" w:rsidRPr="005C1433">
          <w:rPr>
            <w:rStyle w:val="Hyperlink"/>
          </w:rPr>
          <w:t>https://start.24boost.nl/#/document?dpsid=2018-76409119-89b7-44ec-8d06-909c4c67e23a--Theoriebron-Normen-en-waarden-NM-en-RvdP.docm</w:t>
        </w:r>
      </w:hyperlink>
    </w:p>
    <w:p w:rsidR="00C067B3" w:rsidRDefault="003F0D66" w:rsidP="00C067B3">
      <w:pPr>
        <w:ind w:left="360"/>
      </w:pPr>
      <w:hyperlink r:id="rId30" w:history="1">
        <w:r w:rsidR="00C067B3" w:rsidRPr="005C1433">
          <w:rPr>
            <w:rStyle w:val="Hyperlink"/>
          </w:rPr>
          <w:t>https://start.24boost.nl/api/nl/library/get.json?dpsid=2018-76409119-89b7-44ec-8d06-909c4c67e23a--Gedragseigenschappenlijst.pdf</w:t>
        </w:r>
      </w:hyperlink>
    </w:p>
    <w:p w:rsidR="00C067B3" w:rsidRDefault="003F0D66" w:rsidP="00C067B3">
      <w:pPr>
        <w:ind w:left="360"/>
      </w:pPr>
      <w:hyperlink r:id="rId31" w:anchor="/document?dpsid=2018-76409119-89b7-44ec-8d06-909c4c67e23a--Theoriebron-Uit-je-hoofd-Neem-de-lift-naar-beneden-NM" w:history="1">
        <w:r w:rsidR="00C067B3" w:rsidRPr="005C1433">
          <w:rPr>
            <w:rStyle w:val="Hyperlink"/>
          </w:rPr>
          <w:t>https://start.24boost.nl/#/document?dpsid=2018-76409119-89b7-44ec-8d06-909c4c67e23a--Theoriebron-Uit-je-hoofd-Neem-de-lift-naar-beneden-NM</w:t>
        </w:r>
      </w:hyperlink>
    </w:p>
    <w:p w:rsidR="00C067B3" w:rsidRDefault="003F0D66" w:rsidP="00C067B3">
      <w:pPr>
        <w:ind w:left="360"/>
      </w:pPr>
      <w:hyperlink r:id="rId32" w:anchor="/document?dpsid=2018-76409119-89b7-44ec-8d06-909c4c67e23a--theoriebron-Mediteren-kun-je-oefenen-NM.docm" w:history="1">
        <w:r w:rsidR="00C067B3" w:rsidRPr="005C1433">
          <w:rPr>
            <w:rStyle w:val="Hyperlink"/>
          </w:rPr>
          <w:t>https://start.24boost.nl/#/document?dpsid=2018-76409119-89b7-44ec-8d06-909c4c67e23a--theoriebron-Mediteren-kun-je-oefenen-NM.docm</w:t>
        </w:r>
      </w:hyperlink>
    </w:p>
    <w:p w:rsidR="00C067B3" w:rsidRDefault="00C067B3" w:rsidP="00C067B3">
      <w:r>
        <w:t xml:space="preserve">Meditatie filmpje: </w:t>
      </w:r>
      <w:hyperlink r:id="rId33" w:history="1">
        <w:r w:rsidRPr="005C1433">
          <w:rPr>
            <w:rStyle w:val="Hyperlink"/>
          </w:rPr>
          <w:t>https://www.vixyvideo.com/</w:t>
        </w:r>
      </w:hyperlink>
      <w:r w:rsidR="005E6AEE">
        <w:t xml:space="preserve"> (</w:t>
      </w:r>
      <w:r>
        <w:t>Audiobestand Meditatie 1 Normen en waarden vanuit je hoofd</w:t>
      </w:r>
      <w:r w:rsidR="005E6AEE">
        <w:t>)</w:t>
      </w:r>
    </w:p>
    <w:p w:rsidR="005E6AEE" w:rsidRDefault="005E6AEE" w:rsidP="00C067B3">
      <w:r>
        <w:t>A.</w:t>
      </w:r>
    </w:p>
    <w:p w:rsidR="00C067B3" w:rsidRDefault="00C067B3" w:rsidP="00C067B3">
      <w:r>
        <w:t>De volgende vragen ga je uitwerken nadat je een meditatieoefening hebt gedaan. Dat werkt als volgt:</w:t>
      </w:r>
    </w:p>
    <w:p w:rsidR="005E6AEE" w:rsidRDefault="00C067B3" w:rsidP="00C067B3">
      <w:pPr>
        <w:pStyle w:val="Lijstalinea"/>
        <w:numPr>
          <w:ilvl w:val="0"/>
          <w:numId w:val="34"/>
        </w:numPr>
      </w:pPr>
      <w:r>
        <w:t>Luister naar het audiobestand Meditatie 1 Normen en waarden vanuit je hoofd.</w:t>
      </w:r>
    </w:p>
    <w:p w:rsidR="005E6AEE" w:rsidRDefault="00C067B3" w:rsidP="00C067B3">
      <w:pPr>
        <w:pStyle w:val="Lijstalinea"/>
        <w:numPr>
          <w:ilvl w:val="0"/>
          <w:numId w:val="34"/>
        </w:numPr>
      </w:pPr>
      <w:r>
        <w:t>Noteer in stilte na afloop van de meditatie alles wat je hebt ervaren.</w:t>
      </w:r>
    </w:p>
    <w:p w:rsidR="005E6AEE" w:rsidRDefault="00C067B3" w:rsidP="00C067B3">
      <w:pPr>
        <w:pStyle w:val="Lijstalinea"/>
        <w:numPr>
          <w:ilvl w:val="0"/>
          <w:numId w:val="34"/>
        </w:numPr>
      </w:pPr>
      <w:r>
        <w:t>Bespreek in groepjes van maximaal drie jullie ervaringen.</w:t>
      </w:r>
    </w:p>
    <w:p w:rsidR="00C067B3" w:rsidRDefault="00C067B3" w:rsidP="00C067B3">
      <w:pPr>
        <w:pStyle w:val="Lijstalinea"/>
        <w:numPr>
          <w:ilvl w:val="0"/>
          <w:numId w:val="34"/>
        </w:numPr>
      </w:pPr>
      <w:r>
        <w:t>Ga nu verder met vraag b. tot en met g. en gebruik bij de uitwerking de inzichten uit de meditatieoefening.</w:t>
      </w:r>
    </w:p>
    <w:p w:rsidR="00D4594F" w:rsidRDefault="00FE20BE" w:rsidP="00D4594F">
      <w:pPr>
        <w:ind w:left="360"/>
      </w:pPr>
      <w:r>
        <w:t>Gedaan</w:t>
      </w:r>
    </w:p>
    <w:p w:rsidR="005E6AEE" w:rsidRDefault="005E6AEE" w:rsidP="00C067B3"/>
    <w:p w:rsidR="005E6AEE" w:rsidRDefault="005E6AEE" w:rsidP="00C067B3">
      <w:r>
        <w:t>B.</w:t>
      </w:r>
    </w:p>
    <w:p w:rsidR="005E6AEE" w:rsidRDefault="00C067B3" w:rsidP="00C067B3">
      <w:r>
        <w:t>Bespreek klassikaal wat er bedoeld wordt met normen en waarden. Probeer voorbeelden te bedenken en discussieer waarom mensen verschillenden normen en waarden hebben en hoe dit komt.</w:t>
      </w:r>
    </w:p>
    <w:p w:rsidR="00C067B3" w:rsidRDefault="00C067B3" w:rsidP="00C067B3">
      <w:r>
        <w:t>Als je weet welke waarden je belangrijk vindt in je leven, kun je meer betekenis geven aan wat je doet. De waarden die uiteindelijk voor jou het meest belangrijk zijn, zeggen veel over wie jij bent en hoe jij in het leven staat.</w:t>
      </w:r>
    </w:p>
    <w:p w:rsidR="00C067B3" w:rsidRDefault="005E6AEE" w:rsidP="00C067B3">
      <w:r>
        <w:t>Klassikaal besproken</w:t>
      </w:r>
    </w:p>
    <w:p w:rsidR="005E6AEE" w:rsidRDefault="005E6AEE" w:rsidP="00C067B3">
      <w:r>
        <w:t>C.</w:t>
      </w:r>
    </w:p>
    <w:p w:rsidR="00C067B3" w:rsidRDefault="00C067B3" w:rsidP="00C067B3">
      <w:r>
        <w:t>Noteer twee momenten in je leven waarop je je heel blij voelde. Een situatie waarin je je volledig energiek, gelukkig en volledig in je kracht voelde. Het kan hierbij gaan om kleine en korte momenten.</w:t>
      </w:r>
    </w:p>
    <w:p w:rsidR="005E6AEE" w:rsidRDefault="005E6AEE" w:rsidP="00C067B3">
      <w:r>
        <w:t xml:space="preserve">1. </w:t>
      </w:r>
      <w:r w:rsidR="00FE20BE">
        <w:t>Ik weet nog toen ik klein was en naar sinterklaas een bouwpakket van een straaljager maakte. Hier was ik heel blij en voelde mij toen volkomen zorgeloos.</w:t>
      </w:r>
    </w:p>
    <w:p w:rsidR="005E6AEE" w:rsidRDefault="005E6AEE" w:rsidP="00C067B3">
      <w:r>
        <w:t>2.</w:t>
      </w:r>
      <w:r w:rsidR="00FE20BE">
        <w:t xml:space="preserve"> Ik weet nog dat ik hoor de dat ik vader werd en dat het een meisje zou worden. Ik was toen heel erg emotioneel, blij en verast door dit nieuws.</w:t>
      </w:r>
    </w:p>
    <w:p w:rsidR="00C067B3" w:rsidRDefault="005E6AEE" w:rsidP="00C067B3">
      <w:r>
        <w:t>D.</w:t>
      </w:r>
    </w:p>
    <w:p w:rsidR="00C067B3" w:rsidRDefault="00C067B3" w:rsidP="00C067B3">
      <w:r>
        <w:t>Noteer twee momenten waarop je juist frustratie of onzekerheid voelde. Een situatie waarin je je gefrustreerd, klein en onzeker voelde over je eigen mogelijkheden. Een moment dat je ongeloof voelde over wat je te bieden hebt, onzeker was over je eigen kunnen en mogelijkheden … Een moment dat je jezelf kleiner voelde of maakte dan dat je in werkelijkheid bent.</w:t>
      </w:r>
    </w:p>
    <w:p w:rsidR="005E6AEE" w:rsidRDefault="005E6AEE" w:rsidP="00C067B3">
      <w:r>
        <w:lastRenderedPageBreak/>
        <w:t>1.</w:t>
      </w:r>
      <w:r w:rsidR="00FE20BE">
        <w:t xml:space="preserve"> Dit was toen ik 6 jaar was en mijn moeder vertelde wat voor erge dingen iemand uit mijn familie deed. Mijn moeder was toen in paniek en wist niet wat zij moest doen. Ik nam toen als kleine jongen de rol van man om voor min moeder en zusje te zorgen. Ik voelde mij toen heel onveilig en had het gevoel dat ik wat verkeerd heb gezegd.</w:t>
      </w:r>
    </w:p>
    <w:p w:rsidR="000A2B89" w:rsidRDefault="005E6AEE" w:rsidP="00C067B3">
      <w:r>
        <w:t>2.</w:t>
      </w:r>
      <w:r w:rsidR="00FE20BE">
        <w:t xml:space="preserve"> Toen ik 18 was en mijn moeder hielp met een verbouwing. Toen deze klaar was haalde ze iemand uit de familie er bij om te laten zien hoe mooi alles was geworden. Dit was de persoon die toen ik klein was onze hele familie ontwrichte zijn </w:t>
      </w:r>
      <w:proofErr w:type="spellStart"/>
      <w:r w:rsidR="00FE20BE">
        <w:t>zijn</w:t>
      </w:r>
      <w:proofErr w:type="spellEnd"/>
      <w:r w:rsidR="00FE20BE">
        <w:t xml:space="preserve"> doen. Ik voelde mij niet gezien. Toen mijn moeder de persoon liet langs komen terwijl ik daar was. Het voelde als of ik niet gezien werd en mijn inzet niet gewaardeerd.</w:t>
      </w:r>
    </w:p>
    <w:p w:rsidR="005E6AEE" w:rsidRDefault="005E6AEE" w:rsidP="00C067B3">
      <w:r>
        <w:t>E.</w:t>
      </w:r>
    </w:p>
    <w:p w:rsidR="00C067B3" w:rsidRDefault="00C067B3" w:rsidP="00C067B3">
      <w:r>
        <w:t>Ga per situatie na wat ervoor zorgde dat je je zo gelukkig of gefrustreerd voelde. Wat ging er in je om en waarin werd je geraakt (blij of juist gefrustreerd)?</w:t>
      </w:r>
    </w:p>
    <w:p w:rsidR="000A2B89" w:rsidRDefault="000A2B89" w:rsidP="000A2B89">
      <w:r>
        <w:t>Noteer twee momenten in je leven waarop je je heel blij voelde. Een situatie waarin je je volledig energiek, gelukkig en volledig in je kracht voelde. Het kan hierbij gaan om kleine en korte momenten.</w:t>
      </w:r>
    </w:p>
    <w:p w:rsidR="000A2B89" w:rsidRDefault="000A2B89" w:rsidP="000A2B89">
      <w:r>
        <w:t>Antwoord op vraag C.</w:t>
      </w:r>
    </w:p>
    <w:p w:rsidR="000A2B89" w:rsidRDefault="000A2B89" w:rsidP="000A2B89">
      <w:r>
        <w:t>1. Ik weet nog toen ik klein was en naar sinterklaas een bouwpakket van een straaljager maakte. Hier was ik heel blij en voelde mij toen volkomen zorgeloos. Hier was ik blij</w:t>
      </w:r>
    </w:p>
    <w:p w:rsidR="000A2B89" w:rsidRDefault="000A2B89" w:rsidP="000A2B89">
      <w:r>
        <w:t>2. Ik weet nog dat ik hoor de dat ik vader werd en dat het een meisje zou worden. Ik was toen heel erg emotioneel, blij en verast door dit nieuws. Hier was ik blij</w:t>
      </w:r>
    </w:p>
    <w:p w:rsidR="000A2B89" w:rsidRDefault="000A2B89" w:rsidP="000A2B89">
      <w:r>
        <w:t>Antwoord op vraag D.</w:t>
      </w:r>
    </w:p>
    <w:p w:rsidR="000A2B89" w:rsidRDefault="000A2B89" w:rsidP="000A2B89">
      <w:r>
        <w:t xml:space="preserve">Noteer twee momenten waarop je juist frustratie of onzekerheid voelde. Een situatie waarin je je gefrustreerd, klein en onzeker voelde over je eigen mogelijkheden. Een moment dat je ongeloof voelde over wat je te bieden hebt, onzeker was over je eigen kunnen en mogelijkheden … Een moment dat je jezelf kleiner voelde of maakte dan dat je in werkelijkheid bent. </w:t>
      </w:r>
    </w:p>
    <w:p w:rsidR="000A2B89" w:rsidRDefault="000A2B89" w:rsidP="000A2B89">
      <w:r>
        <w:t>Hier voelde ik mij gefrustreerd.</w:t>
      </w:r>
    </w:p>
    <w:p w:rsidR="000A2B89" w:rsidRDefault="000A2B89" w:rsidP="000A2B89">
      <w:r>
        <w:t xml:space="preserve">1. Dit was toen ik 6 jaar was en mijn moeder vertelde wat voor erge dingen iemand uit mijn familie deed. Mijn moeder was toen in paniek en wist niet wat zij moest doen. Ik nam toen als kleine jongen de rol van man om voor min moeder en zusje te zorgen. Ik voelde mij toen heel onveilig en had het gevoel dat ik wat verkeerd heb gezegd. 2. Toen ik 18 was en mijn moeder hielp met een verbouwing. Toen deze klaar was haalde ze iemand uit de familie er bij om te laten zien hoe mooi alles was geworden. Dit was de persoon die toen ik klein was onze hele familie ontwrichte zijn </w:t>
      </w:r>
      <w:proofErr w:type="spellStart"/>
      <w:r>
        <w:t>zijn</w:t>
      </w:r>
      <w:proofErr w:type="spellEnd"/>
      <w:r>
        <w:t xml:space="preserve"> doen. Ik voelde mij niet gezien. Toen mijn moeder de persoon liet langs komen terwijl ik daar was. Het voelde als of ik niet gezien werd en mijn inzet niet gewaardeerd.</w:t>
      </w:r>
    </w:p>
    <w:p w:rsidR="000A2B89" w:rsidRDefault="000A2B89" w:rsidP="000A2B89">
      <w:r w:rsidRPr="000A2B89">
        <w:t>Hier voelde ik mij gefrustreerd.</w:t>
      </w:r>
      <w:r w:rsidRPr="000A2B89">
        <w:rPr>
          <w:rFonts w:ascii="Times New Roman" w:hAnsi="Times New Roman" w:cs="Times New Roman"/>
        </w:rPr>
        <w:t>​</w:t>
      </w:r>
    </w:p>
    <w:p w:rsidR="00C067B3" w:rsidRDefault="005E6AEE" w:rsidP="00C067B3">
      <w:r>
        <w:t>F</w:t>
      </w:r>
    </w:p>
    <w:p w:rsidR="00C067B3" w:rsidRDefault="00C067B3" w:rsidP="00C067B3">
      <w:r>
        <w:lastRenderedPageBreak/>
        <w:t>Welke waarde werd er op dat specifieke moment bij je geraakt? Je kunt jezelf de vraag stellen: wat betekende die situatie voor mij en welke waarde speelde daarin een rol? Bekijk voor de verschillende waarden de inspiratiebron: ‘Waarden en overtuigingen’.</w:t>
      </w:r>
    </w:p>
    <w:p w:rsidR="000A2B89" w:rsidRDefault="000A2B89" w:rsidP="00C067B3">
      <w:r w:rsidRPr="000A2B89">
        <w:t>Mijn veiligheid werd als waarde geraakt. in zowel als het negatieve als positieve. Bij het positieve dat ik mag dromen. En heel ironisch, bij het negatieve werden de dromen afgenomen.</w:t>
      </w:r>
    </w:p>
    <w:p w:rsidR="00C067B3" w:rsidRDefault="005E6AEE" w:rsidP="00C067B3">
      <w:r>
        <w:t>G.</w:t>
      </w:r>
    </w:p>
    <w:p w:rsidR="00C067B3" w:rsidRDefault="00C067B3" w:rsidP="00C067B3">
      <w:r>
        <w:t>Als je de vier situaties naast elkaar zet, zou je dan ook overeenkomsten tussen de situaties kunnen ontdekken? Een overkoepelend thema of onderwerp?</w:t>
      </w:r>
    </w:p>
    <w:p w:rsidR="000A2B89" w:rsidRDefault="000A2B89" w:rsidP="00C067B3">
      <w:r w:rsidRPr="000A2B89">
        <w:t>ja het thema familie en veiligheid komen bij mij op. En deze zijn alle overkoepelend.</w:t>
      </w:r>
    </w:p>
    <w:p w:rsidR="000A2B89" w:rsidRDefault="000A2B89" w:rsidP="00C067B3"/>
    <w:p w:rsidR="000A2B89" w:rsidRDefault="000A2B89" w:rsidP="00C067B3"/>
    <w:p w:rsidR="000A2B89" w:rsidRDefault="000A2B89" w:rsidP="00C067B3"/>
    <w:p w:rsidR="000A2B89" w:rsidRPr="000A2B89" w:rsidRDefault="000A2B89" w:rsidP="000A2B89">
      <w:pPr>
        <w:pStyle w:val="Ondertitel"/>
        <w:outlineLvl w:val="2"/>
      </w:pPr>
      <w:bookmarkStart w:id="27" w:name="_Toc921217"/>
      <w:bookmarkStart w:id="28" w:name="_Hlk919596"/>
      <w:r w:rsidRPr="000A2B89">
        <w:t>Keuzedeel Persoonlijk profileren niveau 3-4 - 02 Wie ben ik?</w:t>
      </w:r>
      <w:bookmarkEnd w:id="27"/>
    </w:p>
    <w:p w:rsidR="000A2B89" w:rsidRPr="000A2B89" w:rsidRDefault="000A2B89" w:rsidP="000A2B89">
      <w:pPr>
        <w:pStyle w:val="Ondertitel"/>
        <w:outlineLvl w:val="2"/>
        <w:rPr>
          <w:rFonts w:ascii="Arial" w:eastAsia="Times New Roman" w:hAnsi="Arial" w:cs="Arial"/>
          <w:color w:val="FFFFFF"/>
          <w:kern w:val="36"/>
          <w:sz w:val="48"/>
          <w:szCs w:val="48"/>
          <w:lang w:eastAsia="nl-NL"/>
        </w:rPr>
      </w:pPr>
      <w:bookmarkStart w:id="29" w:name="_Toc921218"/>
      <w:r w:rsidRPr="000A2B89">
        <w:t>OpdraOpdracht 7. Normen en waarden vanuit je gevoelcht</w:t>
      </w:r>
      <w:bookmarkEnd w:id="29"/>
      <w:r w:rsidRPr="000A2B89">
        <w:t xml:space="preserve"> </w:t>
      </w:r>
    </w:p>
    <w:p w:rsidR="000A2B89" w:rsidRPr="000A2B89" w:rsidRDefault="000A2B89" w:rsidP="000A2B89">
      <w:pPr>
        <w:shd w:val="clear" w:color="auto" w:fill="FFFFFF"/>
        <w:spacing w:before="100" w:beforeAutospacing="1" w:after="100" w:afterAutospacing="1" w:line="240" w:lineRule="auto"/>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In de vorige opdracht heb je nagedacht over situaties. Nadenken doe je met je hoofd. Een andere manier om te onderzoeken welke waarden voor jou belangrijk zijn is vanuit je hart. Je komt dan bij je gevoel.</w:t>
      </w:r>
    </w:p>
    <w:p w:rsidR="000A2B89" w:rsidRDefault="003F0D66" w:rsidP="000A2B89">
      <w:pPr>
        <w:shd w:val="clear" w:color="auto" w:fill="FFFFFF"/>
        <w:spacing w:before="100" w:beforeAutospacing="1" w:after="100" w:afterAutospacing="1" w:line="240" w:lineRule="auto"/>
        <w:rPr>
          <w:rFonts w:ascii="Arial" w:eastAsia="Times New Roman" w:hAnsi="Arial" w:cs="Arial"/>
          <w:color w:val="818286"/>
          <w:sz w:val="21"/>
          <w:szCs w:val="21"/>
          <w:lang w:eastAsia="nl-NL"/>
        </w:rPr>
      </w:pPr>
      <w:hyperlink r:id="rId34" w:anchor="/document?dpsid=2018-76409119-89b7-44ec-8d06-909c4c67e23a--Theoriebron-Normen-en-waarden-NM-en-RvdP.docm" w:tgtFrame="_blank" w:history="1">
        <w:r w:rsidR="000A2B89" w:rsidRPr="000A2B89">
          <w:rPr>
            <w:rFonts w:ascii="Arial" w:eastAsia="Times New Roman" w:hAnsi="Arial" w:cs="Arial"/>
            <w:color w:val="0099CC"/>
            <w:sz w:val="21"/>
            <w:szCs w:val="21"/>
            <w:u w:val="single"/>
            <w:bdr w:val="none" w:sz="0" w:space="0" w:color="auto" w:frame="1"/>
            <w:lang w:eastAsia="nl-NL"/>
          </w:rPr>
          <w:t>Inspiratiebron Normen en waarden</w:t>
        </w:r>
      </w:hyperlink>
    </w:p>
    <w:p w:rsidR="00C45CA5" w:rsidRPr="000A2B89" w:rsidRDefault="00C45CA5" w:rsidP="000A2B89">
      <w:pPr>
        <w:shd w:val="clear" w:color="auto" w:fill="FFFFFF"/>
        <w:spacing w:before="100" w:beforeAutospacing="1" w:after="100" w:afterAutospacing="1" w:line="240" w:lineRule="auto"/>
        <w:rPr>
          <w:rFonts w:ascii="Arial" w:eastAsia="Times New Roman" w:hAnsi="Arial" w:cs="Arial"/>
          <w:color w:val="818286"/>
          <w:sz w:val="21"/>
          <w:szCs w:val="21"/>
          <w:lang w:eastAsia="nl-NL"/>
        </w:rPr>
      </w:pPr>
      <w:r w:rsidRPr="00C45CA5">
        <w:rPr>
          <w:rFonts w:ascii="Arial" w:eastAsia="Times New Roman" w:hAnsi="Arial" w:cs="Arial"/>
          <w:color w:val="818286"/>
          <w:sz w:val="21"/>
          <w:szCs w:val="21"/>
          <w:lang w:eastAsia="nl-NL"/>
        </w:rPr>
        <w:t>https://start.24boost.nl/#/document?dpsid=2018-76409119-89b7-44ec-8d06-909c4c67e23a--Theoriebron-Normen-en-waarden-NM-en-RvdP.docm</w:t>
      </w:r>
    </w:p>
    <w:p w:rsidR="000A2B89" w:rsidRDefault="003F0D66" w:rsidP="000A2B89">
      <w:pPr>
        <w:shd w:val="clear" w:color="auto" w:fill="FFFFFF"/>
        <w:spacing w:before="100" w:beforeAutospacing="1" w:after="100" w:afterAutospacing="1" w:line="240" w:lineRule="auto"/>
        <w:rPr>
          <w:rFonts w:ascii="Arial" w:eastAsia="Times New Roman" w:hAnsi="Arial" w:cs="Arial"/>
          <w:color w:val="818286"/>
          <w:sz w:val="21"/>
          <w:szCs w:val="21"/>
          <w:lang w:eastAsia="nl-NL"/>
        </w:rPr>
      </w:pPr>
      <w:hyperlink r:id="rId35" w:tgtFrame="_blank" w:history="1">
        <w:r w:rsidR="000A2B89" w:rsidRPr="000A2B89">
          <w:rPr>
            <w:rFonts w:ascii="Arial" w:eastAsia="Times New Roman" w:hAnsi="Arial" w:cs="Arial"/>
            <w:color w:val="0099CC"/>
            <w:sz w:val="21"/>
            <w:szCs w:val="21"/>
            <w:u w:val="single"/>
            <w:bdr w:val="none" w:sz="0" w:space="0" w:color="auto" w:frame="1"/>
            <w:lang w:eastAsia="nl-NL"/>
          </w:rPr>
          <w:t>Gedragseigenschappenlijst</w:t>
        </w:r>
      </w:hyperlink>
    </w:p>
    <w:p w:rsidR="00C45CA5" w:rsidRPr="000A2B89" w:rsidRDefault="00C45CA5" w:rsidP="000A2B89">
      <w:pPr>
        <w:shd w:val="clear" w:color="auto" w:fill="FFFFFF"/>
        <w:spacing w:before="100" w:beforeAutospacing="1" w:after="100" w:afterAutospacing="1" w:line="240" w:lineRule="auto"/>
        <w:rPr>
          <w:rFonts w:ascii="Arial" w:eastAsia="Times New Roman" w:hAnsi="Arial" w:cs="Arial"/>
          <w:color w:val="818286"/>
          <w:sz w:val="21"/>
          <w:szCs w:val="21"/>
          <w:lang w:eastAsia="nl-NL"/>
        </w:rPr>
      </w:pPr>
      <w:r w:rsidRPr="00C45CA5">
        <w:rPr>
          <w:rFonts w:ascii="Arial" w:eastAsia="Times New Roman" w:hAnsi="Arial" w:cs="Arial"/>
          <w:color w:val="818286"/>
          <w:sz w:val="21"/>
          <w:szCs w:val="21"/>
          <w:lang w:eastAsia="nl-NL"/>
        </w:rPr>
        <w:t>https://start.24boost.nl/api/nl/library/get.json?dpsid=2018-76409119-89b7-44ec-8d06-909c4c67e23a--Gedragseigenschappenlijst.pdf</w:t>
      </w:r>
    </w:p>
    <w:p w:rsidR="000A2B89" w:rsidRPr="000A2B89" w:rsidRDefault="000A2B89" w:rsidP="000A2B89">
      <w:pPr>
        <w:numPr>
          <w:ilvl w:val="0"/>
          <w:numId w:val="35"/>
        </w:numPr>
        <w:shd w:val="clear" w:color="auto" w:fill="FFFFFF"/>
        <w:spacing w:before="100" w:beforeAutospacing="1" w:after="100" w:afterAutospacing="1" w:line="240" w:lineRule="auto"/>
        <w:ind w:left="0"/>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Zoek afbeeldingen die jouw gevoel weergeven bij wat jij belangrijk vindt voor nu en in de toekomst. Zowel qua opleiding, werk als in je privéleven. Denk juist niet heel diep na, maar laat je inspireren door verschillende soorten afbeeldingen. Maak hier een collage van.</w:t>
      </w:r>
    </w:p>
    <w:p w:rsidR="000A2B89" w:rsidRDefault="000A2B89" w:rsidP="000A2B89">
      <w:pPr>
        <w:shd w:val="clear" w:color="auto" w:fill="FFFFFF"/>
        <w:spacing w:before="100" w:beforeAutospacing="1" w:after="100" w:afterAutospacing="1" w:line="240" w:lineRule="auto"/>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Bespreek jullie collage in tweetallen.</w:t>
      </w:r>
    </w:p>
    <w:p w:rsidR="00C45CA5" w:rsidRDefault="00C45CA5" w:rsidP="000A2B89">
      <w:pPr>
        <w:shd w:val="clear" w:color="auto" w:fill="FFFFFF"/>
        <w:spacing w:before="100" w:beforeAutospacing="1" w:after="100" w:afterAutospacing="1" w:line="240" w:lineRule="auto"/>
        <w:rPr>
          <w:rFonts w:ascii="Arial" w:eastAsia="Times New Roman" w:hAnsi="Arial" w:cs="Arial"/>
          <w:color w:val="222222"/>
          <w:sz w:val="21"/>
          <w:szCs w:val="21"/>
          <w:lang w:eastAsia="nl-NL"/>
        </w:rPr>
      </w:pPr>
      <w:r>
        <w:rPr>
          <w:rFonts w:ascii="Arial" w:eastAsia="Times New Roman" w:hAnsi="Arial" w:cs="Arial"/>
          <w:color w:val="222222"/>
          <w:sz w:val="21"/>
          <w:szCs w:val="21"/>
          <w:lang w:eastAsia="nl-NL"/>
        </w:rPr>
        <w:t>Voor deze vraag heb ik alleen een afbeelding van een wolf gedaan. Waarom leg ik verder uit bij vraag B. Dit tevens in de klas besproken.</w:t>
      </w:r>
    </w:p>
    <w:p w:rsidR="00C45CA5" w:rsidRDefault="00C45CA5" w:rsidP="00C45CA5">
      <w:pPr>
        <w:shd w:val="clear" w:color="auto" w:fill="FFFFFF"/>
        <w:spacing w:before="100" w:beforeAutospacing="1" w:after="100" w:afterAutospacing="1" w:line="240" w:lineRule="auto"/>
        <w:jc w:val="center"/>
        <w:rPr>
          <w:rFonts w:ascii="Arial" w:eastAsia="Times New Roman" w:hAnsi="Arial" w:cs="Arial"/>
          <w:color w:val="222222"/>
          <w:sz w:val="21"/>
          <w:szCs w:val="21"/>
          <w:lang w:eastAsia="nl-NL"/>
        </w:rPr>
      </w:pPr>
      <w:r>
        <w:rPr>
          <w:rFonts w:ascii="Arial" w:eastAsia="Times New Roman" w:hAnsi="Arial" w:cs="Arial"/>
          <w:noProof/>
          <w:color w:val="222222"/>
          <w:sz w:val="21"/>
          <w:szCs w:val="21"/>
          <w:lang w:eastAsia="nl-NL"/>
        </w:rPr>
        <w:lastRenderedPageBreak/>
        <w:drawing>
          <wp:inline distT="0" distB="0" distL="0" distR="0">
            <wp:extent cx="4667250" cy="3143250"/>
            <wp:effectExtent l="0" t="0" r="0" b="0"/>
            <wp:docPr id="7" name="Afbeelding 7" descr="Afbeelding met dier, gras, zoogdier, buit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6ce1c10-910a-4190-8478-bdae8f6ff72d_europesewolf_wolf_canislupus_wolven_sh_187834856_1000_436a12af_490x330.jpg"/>
                    <pic:cNvPicPr/>
                  </pic:nvPicPr>
                  <pic:blipFill>
                    <a:blip r:embed="rId36"/>
                    <a:stretch>
                      <a:fillRect/>
                    </a:stretch>
                  </pic:blipFill>
                  <pic:spPr>
                    <a:xfrm>
                      <a:off x="0" y="0"/>
                      <a:ext cx="4667250" cy="3143250"/>
                    </a:xfrm>
                    <a:prstGeom prst="rect">
                      <a:avLst/>
                    </a:prstGeom>
                  </pic:spPr>
                </pic:pic>
              </a:graphicData>
            </a:graphic>
          </wp:inline>
        </w:drawing>
      </w:r>
    </w:p>
    <w:p w:rsidR="00C45CA5" w:rsidRDefault="00C45CA5" w:rsidP="000A2B89">
      <w:pPr>
        <w:shd w:val="clear" w:color="auto" w:fill="FFFFFF"/>
        <w:spacing w:before="100" w:beforeAutospacing="1" w:after="100" w:afterAutospacing="1" w:line="240" w:lineRule="auto"/>
        <w:rPr>
          <w:rFonts w:ascii="Arial" w:eastAsia="Times New Roman" w:hAnsi="Arial" w:cs="Arial"/>
          <w:color w:val="222222"/>
          <w:sz w:val="21"/>
          <w:szCs w:val="21"/>
          <w:lang w:eastAsia="nl-NL"/>
        </w:rPr>
      </w:pPr>
      <w:r>
        <w:rPr>
          <w:rFonts w:ascii="Arial" w:eastAsia="Times New Roman" w:hAnsi="Arial" w:cs="Arial"/>
          <w:color w:val="222222"/>
          <w:sz w:val="21"/>
          <w:szCs w:val="21"/>
          <w:lang w:eastAsia="nl-NL"/>
        </w:rPr>
        <w:t xml:space="preserve">Bron: </w:t>
      </w:r>
      <w:hyperlink r:id="rId37" w:history="1">
        <w:r w:rsidRPr="000B1200">
          <w:rPr>
            <w:rStyle w:val="Hyperlink"/>
            <w:rFonts w:ascii="Arial" w:eastAsia="Times New Roman" w:hAnsi="Arial" w:cs="Arial"/>
            <w:sz w:val="21"/>
            <w:szCs w:val="21"/>
            <w:lang w:eastAsia="nl-NL"/>
          </w:rPr>
          <w:t>https://www.wur.nl/nl/Dossiers/dossier/Wolven-1.htm</w:t>
        </w:r>
      </w:hyperlink>
    </w:p>
    <w:p w:rsidR="00C45CA5" w:rsidRDefault="00C45CA5" w:rsidP="000A2B89">
      <w:pPr>
        <w:shd w:val="clear" w:color="auto" w:fill="FFFFFF"/>
        <w:spacing w:before="100" w:beforeAutospacing="1" w:after="100" w:afterAutospacing="1" w:line="240" w:lineRule="auto"/>
        <w:rPr>
          <w:rFonts w:ascii="Arial" w:eastAsia="Times New Roman" w:hAnsi="Arial" w:cs="Arial"/>
          <w:color w:val="222222"/>
          <w:sz w:val="21"/>
          <w:szCs w:val="21"/>
          <w:lang w:eastAsia="nl-NL"/>
        </w:rPr>
      </w:pPr>
    </w:p>
    <w:p w:rsidR="00C45CA5" w:rsidRDefault="00C45CA5" w:rsidP="000A2B89">
      <w:pPr>
        <w:shd w:val="clear" w:color="auto" w:fill="FFFFFF"/>
        <w:spacing w:before="100" w:beforeAutospacing="1" w:after="100" w:afterAutospacing="1" w:line="240" w:lineRule="auto"/>
        <w:rPr>
          <w:rFonts w:ascii="Arial" w:eastAsia="Times New Roman" w:hAnsi="Arial" w:cs="Arial"/>
          <w:color w:val="222222"/>
          <w:sz w:val="21"/>
          <w:szCs w:val="21"/>
          <w:lang w:eastAsia="nl-NL"/>
        </w:rPr>
      </w:pPr>
    </w:p>
    <w:p w:rsidR="00C45CA5" w:rsidRPr="000A2B89" w:rsidRDefault="00C45CA5" w:rsidP="000A2B89">
      <w:pPr>
        <w:shd w:val="clear" w:color="auto" w:fill="FFFFFF"/>
        <w:spacing w:before="100" w:beforeAutospacing="1" w:after="100" w:afterAutospacing="1" w:line="240" w:lineRule="auto"/>
        <w:rPr>
          <w:rFonts w:ascii="Arial" w:eastAsia="Times New Roman" w:hAnsi="Arial" w:cs="Arial"/>
          <w:color w:val="222222"/>
          <w:sz w:val="21"/>
          <w:szCs w:val="21"/>
          <w:lang w:eastAsia="nl-NL"/>
        </w:rPr>
      </w:pPr>
    </w:p>
    <w:p w:rsidR="000A2B89" w:rsidRPr="000A2B89" w:rsidRDefault="000A2B89" w:rsidP="000A2B89">
      <w:pPr>
        <w:numPr>
          <w:ilvl w:val="0"/>
          <w:numId w:val="36"/>
        </w:numPr>
        <w:shd w:val="clear" w:color="auto" w:fill="FFFFFF"/>
        <w:spacing w:before="100" w:beforeAutospacing="1" w:after="100" w:afterAutospacing="1" w:line="240" w:lineRule="auto"/>
        <w:ind w:left="0"/>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Tijdens de les ga je met elkaar in gesprek over de gekozen plaatjes. Hierbij kun je de volgende vragen gebruiken:</w:t>
      </w:r>
    </w:p>
    <w:p w:rsidR="00C45CA5" w:rsidRDefault="000A2B89" w:rsidP="00C45CA5">
      <w:pPr>
        <w:numPr>
          <w:ilvl w:val="1"/>
          <w:numId w:val="36"/>
        </w:num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Waarom heb je deze afbeelding gekozen?</w:t>
      </w:r>
    </w:p>
    <w:p w:rsidR="00C45CA5" w:rsidRPr="00C45CA5" w:rsidRDefault="00C45CA5" w:rsidP="00C45CA5">
      <w:p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Pr>
          <w:rFonts w:ascii="Arial" w:eastAsia="Times New Roman" w:hAnsi="Arial" w:cs="Arial"/>
          <w:color w:val="222222"/>
          <w:sz w:val="21"/>
          <w:szCs w:val="21"/>
          <w:lang w:eastAsia="nl-NL"/>
        </w:rPr>
        <w:t>Ik heb voor wolf gekozen omdat het mijn gidsdier is. Wolven zijn groepsdieren de sterke zorgen voor de zwakken en de ouderen leren de jongen wat ze allemaal hebben geleerd in het leven. Zo zorgt een roedel voor elkaar.</w:t>
      </w:r>
    </w:p>
    <w:p w:rsidR="000A2B89" w:rsidRDefault="000A2B89" w:rsidP="000A2B89">
      <w:pPr>
        <w:numPr>
          <w:ilvl w:val="1"/>
          <w:numId w:val="36"/>
        </w:num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Wat doet het met je? Wat voor gevoel krijg je hierbij?</w:t>
      </w:r>
    </w:p>
    <w:p w:rsidR="00C45CA5" w:rsidRPr="000A2B89" w:rsidRDefault="00C45CA5" w:rsidP="00C45CA5">
      <w:p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Pr>
          <w:rFonts w:ascii="Arial" w:eastAsia="Times New Roman" w:hAnsi="Arial" w:cs="Arial"/>
          <w:color w:val="222222"/>
          <w:sz w:val="21"/>
          <w:szCs w:val="21"/>
          <w:lang w:eastAsia="nl-NL"/>
        </w:rPr>
        <w:t>Door dat ik de wolf als gids dier heb krijg ik het gevoel dat er iemand over mij waakt en dat ik niet alleen ben.</w:t>
      </w:r>
    </w:p>
    <w:p w:rsidR="000A2B89" w:rsidRDefault="000A2B89" w:rsidP="000A2B89">
      <w:pPr>
        <w:numPr>
          <w:ilvl w:val="1"/>
          <w:numId w:val="36"/>
        </w:num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Wat betekent dit voor je? Wat levert het je op?</w:t>
      </w:r>
    </w:p>
    <w:p w:rsidR="00C45CA5" w:rsidRPr="000A2B89" w:rsidRDefault="00C45CA5" w:rsidP="00C45CA5">
      <w:p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Pr>
          <w:rFonts w:ascii="Arial" w:eastAsia="Times New Roman" w:hAnsi="Arial" w:cs="Arial"/>
          <w:color w:val="222222"/>
          <w:sz w:val="21"/>
          <w:szCs w:val="21"/>
          <w:lang w:eastAsia="nl-NL"/>
        </w:rPr>
        <w:t>Veiligheid betekend veel voor mij omdat ik dat zelf als kind niet heb gekend. En zelf de ervaring heb dat de familie niet voor elkaar zorgde, Hierom vind ik het belangrijk dit wel te doen.</w:t>
      </w:r>
    </w:p>
    <w:p w:rsidR="000A2B89" w:rsidRDefault="000A2B89" w:rsidP="000A2B89">
      <w:pPr>
        <w:numPr>
          <w:ilvl w:val="1"/>
          <w:numId w:val="36"/>
        </w:num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Waarom is dit belangrijk voor je? Welke waarde wordt hiermee vervuld?</w:t>
      </w:r>
    </w:p>
    <w:p w:rsidR="003A7603" w:rsidRPr="000A2B89" w:rsidRDefault="003A7603" w:rsidP="003A7603">
      <w:p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Pr>
          <w:rFonts w:ascii="Arial" w:eastAsia="Times New Roman" w:hAnsi="Arial" w:cs="Arial"/>
          <w:color w:val="222222"/>
          <w:sz w:val="21"/>
          <w:szCs w:val="21"/>
          <w:lang w:eastAsia="nl-NL"/>
        </w:rPr>
        <w:t>Wolven zorgen voor elkaar. Dit vind ik een belangrijke waarde. Voor elkaar zorgen vind ik een belangrijke waarde.</w:t>
      </w:r>
    </w:p>
    <w:p w:rsidR="000A2B89" w:rsidRDefault="000A2B89" w:rsidP="000A2B89">
      <w:pPr>
        <w:numPr>
          <w:ilvl w:val="1"/>
          <w:numId w:val="36"/>
        </w:num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Hoe komt dit?</w:t>
      </w:r>
    </w:p>
    <w:p w:rsidR="003A7603" w:rsidRPr="000A2B89" w:rsidRDefault="003A7603" w:rsidP="003A7603">
      <w:p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Pr>
          <w:rFonts w:ascii="Arial" w:eastAsia="Times New Roman" w:hAnsi="Arial" w:cs="Arial"/>
          <w:color w:val="222222"/>
          <w:sz w:val="21"/>
          <w:szCs w:val="21"/>
          <w:lang w:eastAsia="nl-NL"/>
        </w:rPr>
        <w:lastRenderedPageBreak/>
        <w:t>Doordat ik veiligheid als kind niet heb gekend,</w:t>
      </w:r>
    </w:p>
    <w:p w:rsidR="003A7603" w:rsidRDefault="000A2B89" w:rsidP="003A7603">
      <w:pPr>
        <w:numPr>
          <w:ilvl w:val="1"/>
          <w:numId w:val="36"/>
        </w:num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Door welke eigenschappen of elementen komt dit?</w:t>
      </w:r>
    </w:p>
    <w:p w:rsidR="003A7603" w:rsidRDefault="003A7603" w:rsidP="003A7603">
      <w:p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sidRPr="003A7603">
        <w:rPr>
          <w:rFonts w:ascii="Arial" w:eastAsia="Times New Roman" w:hAnsi="Arial" w:cs="Arial"/>
          <w:color w:val="222222"/>
          <w:sz w:val="21"/>
          <w:szCs w:val="21"/>
          <w:lang w:eastAsia="nl-NL"/>
        </w:rPr>
        <w:t>Door externe elementen</w:t>
      </w:r>
      <w:r>
        <w:rPr>
          <w:rFonts w:ascii="Arial" w:eastAsia="Times New Roman" w:hAnsi="Arial" w:cs="Arial"/>
          <w:color w:val="222222"/>
          <w:sz w:val="21"/>
          <w:szCs w:val="21"/>
          <w:lang w:eastAsia="nl-NL"/>
        </w:rPr>
        <w:t xml:space="preserve"> </w:t>
      </w:r>
      <w:r w:rsidRPr="003A7603">
        <w:rPr>
          <w:rFonts w:ascii="Arial" w:eastAsia="Times New Roman" w:hAnsi="Arial" w:cs="Arial"/>
          <w:color w:val="222222"/>
          <w:sz w:val="21"/>
          <w:szCs w:val="21"/>
          <w:lang w:eastAsia="nl-NL"/>
        </w:rPr>
        <w:t>is mijn veiligheid geschaard</w:t>
      </w:r>
      <w:r>
        <w:rPr>
          <w:rFonts w:ascii="Arial" w:eastAsia="Times New Roman" w:hAnsi="Arial" w:cs="Arial"/>
          <w:color w:val="222222"/>
          <w:sz w:val="21"/>
          <w:szCs w:val="21"/>
          <w:lang w:eastAsia="nl-NL"/>
        </w:rPr>
        <w:t xml:space="preserve">. Doordat iemand zijn eigenbelang voor de familie liet gaan. </w:t>
      </w:r>
      <w:r w:rsidRPr="003A7603">
        <w:rPr>
          <w:rFonts w:ascii="Arial" w:eastAsia="Times New Roman" w:hAnsi="Arial" w:cs="Arial"/>
          <w:color w:val="222222"/>
          <w:sz w:val="21"/>
          <w:szCs w:val="21"/>
          <w:lang w:eastAsia="nl-NL"/>
        </w:rPr>
        <w:t xml:space="preserve"> </w:t>
      </w:r>
    </w:p>
    <w:p w:rsidR="000A2B89" w:rsidRDefault="000A2B89" w:rsidP="003A7603">
      <w:pPr>
        <w:numPr>
          <w:ilvl w:val="1"/>
          <w:numId w:val="36"/>
        </w:num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sidRPr="003A7603">
        <w:rPr>
          <w:rFonts w:ascii="Arial" w:eastAsia="Times New Roman" w:hAnsi="Arial" w:cs="Arial"/>
          <w:color w:val="222222"/>
          <w:sz w:val="21"/>
          <w:szCs w:val="21"/>
          <w:lang w:eastAsia="nl-NL"/>
        </w:rPr>
        <w:t>Zijn er nog andere voorbeelden waardoor je dit gevoel krijgt?</w:t>
      </w:r>
    </w:p>
    <w:p w:rsidR="003A7603" w:rsidRPr="003A7603" w:rsidRDefault="003A7603" w:rsidP="003A7603">
      <w:pPr>
        <w:shd w:val="clear" w:color="auto" w:fill="FFFFFF"/>
        <w:spacing w:before="100" w:beforeAutospacing="1" w:after="100" w:afterAutospacing="1" w:line="240" w:lineRule="auto"/>
        <w:ind w:left="720"/>
        <w:rPr>
          <w:rFonts w:ascii="Arial" w:eastAsia="Times New Roman" w:hAnsi="Arial" w:cs="Arial"/>
          <w:color w:val="222222"/>
          <w:sz w:val="21"/>
          <w:szCs w:val="21"/>
          <w:lang w:eastAsia="nl-NL"/>
        </w:rPr>
      </w:pPr>
      <w:r>
        <w:rPr>
          <w:rFonts w:ascii="Arial" w:eastAsia="Times New Roman" w:hAnsi="Arial" w:cs="Arial"/>
          <w:color w:val="222222"/>
          <w:sz w:val="21"/>
          <w:szCs w:val="21"/>
          <w:lang w:eastAsia="nl-NL"/>
        </w:rPr>
        <w:t>Ik krijg dit gevoel als ik zie dat er onrecht gebeurt bij mensen in mijn directe omgeving.</w:t>
      </w:r>
    </w:p>
    <w:p w:rsidR="000A2B89" w:rsidRDefault="000A2B89" w:rsidP="000A2B89">
      <w:pPr>
        <w:numPr>
          <w:ilvl w:val="0"/>
          <w:numId w:val="37"/>
        </w:numPr>
        <w:shd w:val="clear" w:color="auto" w:fill="FFFFFF"/>
        <w:spacing w:before="100" w:beforeAutospacing="1" w:after="100" w:afterAutospacing="1" w:line="240" w:lineRule="auto"/>
        <w:ind w:left="0"/>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Reflectie: Je houdt een vraaggesprek met een medestudent over jullie afbeelding. Als je elkaar bevraagt en doorvraagt en over je antwoorden gaat nadenken, kom je vanzelf bij je waarden uit. Zo’n vraag-antwoordgesprekje met de medestudent zou er als volgt kunnen uitzien:</w:t>
      </w:r>
    </w:p>
    <w:p w:rsidR="003A7603" w:rsidRPr="000A2B89" w:rsidRDefault="003A7603" w:rsidP="003A7603">
      <w:pPr>
        <w:shd w:val="clear" w:color="auto" w:fill="FFFFFF"/>
        <w:spacing w:before="100" w:beforeAutospacing="1" w:after="100" w:afterAutospacing="1" w:line="240" w:lineRule="auto"/>
        <w:jc w:val="center"/>
        <w:rPr>
          <w:rFonts w:ascii="Arial" w:eastAsia="Times New Roman" w:hAnsi="Arial" w:cs="Arial"/>
          <w:color w:val="222222"/>
          <w:sz w:val="21"/>
          <w:szCs w:val="21"/>
          <w:lang w:eastAsia="nl-NL"/>
        </w:rPr>
      </w:pPr>
      <w:r w:rsidRPr="000A2B89">
        <w:rPr>
          <w:rFonts w:ascii="Arial" w:eastAsia="Times New Roman" w:hAnsi="Arial" w:cs="Arial"/>
          <w:noProof/>
          <w:color w:val="222222"/>
          <w:sz w:val="21"/>
          <w:szCs w:val="21"/>
          <w:lang w:eastAsia="nl-NL"/>
        </w:rPr>
        <w:drawing>
          <wp:inline distT="0" distB="0" distL="0" distR="0" wp14:anchorId="75224190" wp14:editId="3E3A2693">
            <wp:extent cx="3810000" cy="1685925"/>
            <wp:effectExtent l="0" t="0" r="0" b="9525"/>
            <wp:docPr id="5" name="Afbeelding 5" descr="https://start.24boost.nl/media/EA/Keuzedelen%20EduActief/2018/76409119-89b7-44ec-8d06-909c4c67e23a/1.0.0/2018-76409119-89b7-44ec-8d06-909c4c67e23a--d8916541-d101-4988-8d76-f745f040c3d8_image4.jpg/400x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rt.24boost.nl/media/EA/Keuzedelen%20EduActief/2018/76409119-89b7-44ec-8d06-909c4c67e23a/1.0.0/2018-76409119-89b7-44ec-8d06-909c4c67e23a--d8916541-d101-4988-8d76-f745f040c3d8_image4.jpg/400x276.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0000" cy="1685925"/>
                    </a:xfrm>
                    <a:prstGeom prst="rect">
                      <a:avLst/>
                    </a:prstGeom>
                    <a:noFill/>
                    <a:ln>
                      <a:noFill/>
                    </a:ln>
                  </pic:spPr>
                </pic:pic>
              </a:graphicData>
            </a:graphic>
          </wp:inline>
        </w:drawing>
      </w:r>
    </w:p>
    <w:p w:rsidR="000A2B89" w:rsidRPr="000A2B89" w:rsidRDefault="000A2B89" w:rsidP="000A2B89">
      <w:pPr>
        <w:shd w:val="clear" w:color="auto" w:fill="FFFFFF"/>
        <w:spacing w:before="0" w:beforeAutospacing="1" w:after="0" w:afterAutospacing="1" w:line="240" w:lineRule="auto"/>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Normen en waarden vanuit je gevoel</w:t>
      </w:r>
    </w:p>
    <w:p w:rsidR="000A2B89" w:rsidRPr="000A2B89" w:rsidRDefault="000A2B89" w:rsidP="000A2B89">
      <w:pPr>
        <w:shd w:val="clear" w:color="auto" w:fill="FFFFFF"/>
        <w:spacing w:before="100" w:beforeAutospacing="1" w:after="100" w:afterAutospacing="1" w:line="240" w:lineRule="auto"/>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Je vraagt op die manier door naar wat voor de ander werkelijk van belang is. Inzicht in de waarden van een ander leert je ook beter omgaan met anderen, nu je weet wat ze echt belangrijk vinden.</w:t>
      </w:r>
    </w:p>
    <w:p w:rsidR="000A2B89" w:rsidRPr="000A2B89" w:rsidRDefault="000A2B89" w:rsidP="000A2B89">
      <w:pPr>
        <w:shd w:val="clear" w:color="auto" w:fill="FFFFFF"/>
        <w:spacing w:before="100" w:beforeAutospacing="1" w:after="100" w:afterAutospacing="1" w:line="240" w:lineRule="auto"/>
        <w:rPr>
          <w:rFonts w:ascii="Arial" w:eastAsia="Times New Roman" w:hAnsi="Arial" w:cs="Arial"/>
          <w:color w:val="222222"/>
          <w:sz w:val="21"/>
          <w:szCs w:val="21"/>
          <w:lang w:eastAsia="nl-NL"/>
        </w:rPr>
      </w:pPr>
      <w:r w:rsidRPr="000A2B89">
        <w:rPr>
          <w:rFonts w:ascii="Arial" w:eastAsia="Times New Roman" w:hAnsi="Arial" w:cs="Arial"/>
          <w:color w:val="222222"/>
          <w:sz w:val="21"/>
          <w:szCs w:val="21"/>
          <w:lang w:eastAsia="nl-NL"/>
        </w:rPr>
        <w:t>Noteer je belangrijkste bevindingen naar aanleiding van het gesprek.</w:t>
      </w:r>
    </w:p>
    <w:p w:rsidR="000A2B89" w:rsidRPr="000A2B89" w:rsidRDefault="003A7603" w:rsidP="000A2B89">
      <w:pPr>
        <w:numPr>
          <w:ilvl w:val="1"/>
          <w:numId w:val="37"/>
        </w:numPr>
        <w:shd w:val="clear" w:color="auto" w:fill="FFFFFF"/>
        <w:spacing w:before="100" w:beforeAutospacing="1" w:after="100" w:afterAutospacing="1" w:line="240" w:lineRule="auto"/>
        <w:ind w:left="720"/>
        <w:textAlignment w:val="top"/>
        <w:rPr>
          <w:rFonts w:ascii="Trebuchet MS" w:eastAsia="Times New Roman" w:hAnsi="Trebuchet MS" w:cs="Arial"/>
          <w:color w:val="222222"/>
          <w:sz w:val="21"/>
          <w:szCs w:val="21"/>
          <w:lang w:eastAsia="nl-NL"/>
        </w:rPr>
      </w:pPr>
      <w:r>
        <w:rPr>
          <w:rFonts w:ascii="Trebuchet MS" w:eastAsia="Times New Roman" w:hAnsi="Trebuchet MS" w:cs="Arial"/>
          <w:color w:val="222222"/>
          <w:sz w:val="21"/>
          <w:szCs w:val="21"/>
          <w:lang w:eastAsia="nl-NL"/>
        </w:rPr>
        <w:t xml:space="preserve">Het is belangrijk dat iedereen veilig En zich zo als persoon positief kan ontwikkelen. </w:t>
      </w:r>
    </w:p>
    <w:p w:rsidR="000A2B89" w:rsidRPr="000A2B89" w:rsidRDefault="003A7603" w:rsidP="000A2B89">
      <w:pPr>
        <w:numPr>
          <w:ilvl w:val="1"/>
          <w:numId w:val="37"/>
        </w:numPr>
        <w:shd w:val="clear" w:color="auto" w:fill="FFFFFF"/>
        <w:spacing w:before="100" w:beforeAutospacing="1" w:after="100" w:afterAutospacing="1" w:line="240" w:lineRule="auto"/>
        <w:ind w:left="720"/>
        <w:textAlignment w:val="top"/>
        <w:rPr>
          <w:rFonts w:ascii="Trebuchet MS" w:eastAsia="Times New Roman" w:hAnsi="Trebuchet MS" w:cs="Arial"/>
          <w:color w:val="222222"/>
          <w:sz w:val="21"/>
          <w:szCs w:val="21"/>
          <w:lang w:eastAsia="nl-NL"/>
        </w:rPr>
      </w:pPr>
      <w:r>
        <w:rPr>
          <w:rFonts w:ascii="Trebuchet MS" w:eastAsia="Times New Roman" w:hAnsi="Trebuchet MS" w:cs="Arial"/>
          <w:color w:val="222222"/>
          <w:sz w:val="21"/>
          <w:szCs w:val="21"/>
          <w:lang w:eastAsia="nl-NL"/>
        </w:rPr>
        <w:t xml:space="preserve">Elkaar helpen groeien en elkaar </w:t>
      </w:r>
      <w:r w:rsidR="007A3FA3">
        <w:rPr>
          <w:rFonts w:ascii="Trebuchet MS" w:eastAsia="Times New Roman" w:hAnsi="Trebuchet MS" w:cs="Arial"/>
          <w:color w:val="222222"/>
          <w:sz w:val="21"/>
          <w:szCs w:val="21"/>
          <w:lang w:eastAsia="nl-NL"/>
        </w:rPr>
        <w:t>in zijn/haar kracht zetten.</w:t>
      </w:r>
      <w:r w:rsidR="007A3FA3" w:rsidRPr="000A2B89">
        <w:rPr>
          <w:rFonts w:ascii="Trebuchet MS" w:eastAsia="Times New Roman" w:hAnsi="Trebuchet MS" w:cs="Arial"/>
          <w:color w:val="222222"/>
          <w:sz w:val="21"/>
          <w:szCs w:val="21"/>
          <w:lang w:eastAsia="nl-NL"/>
        </w:rPr>
        <w:t xml:space="preserve"> </w:t>
      </w:r>
    </w:p>
    <w:p w:rsidR="000A2B89" w:rsidRPr="007A3FA3" w:rsidRDefault="007A3FA3" w:rsidP="007A3FA3">
      <w:pPr>
        <w:numPr>
          <w:ilvl w:val="1"/>
          <w:numId w:val="37"/>
        </w:numPr>
        <w:shd w:val="clear" w:color="auto" w:fill="FFFFFF"/>
        <w:spacing w:before="100" w:beforeAutospacing="1" w:after="100" w:afterAutospacing="1" w:line="240" w:lineRule="auto"/>
        <w:ind w:left="720"/>
        <w:textAlignment w:val="top"/>
        <w:rPr>
          <w:rFonts w:ascii="Trebuchet MS" w:eastAsia="Times New Roman" w:hAnsi="Trebuchet MS" w:cs="Arial"/>
          <w:color w:val="222222"/>
          <w:sz w:val="21"/>
          <w:szCs w:val="21"/>
          <w:lang w:eastAsia="nl-NL"/>
        </w:rPr>
      </w:pPr>
      <w:r>
        <w:rPr>
          <w:rFonts w:ascii="Trebuchet MS" w:eastAsia="Times New Roman" w:hAnsi="Trebuchet MS" w:cs="Arial"/>
          <w:color w:val="222222"/>
          <w:sz w:val="21"/>
          <w:szCs w:val="21"/>
          <w:lang w:eastAsia="nl-NL"/>
        </w:rPr>
        <w:t>Negatieve dingen niet binnen laten.</w:t>
      </w:r>
    </w:p>
    <w:p w:rsidR="000A2B89" w:rsidRPr="000A2B89" w:rsidRDefault="000A2B89" w:rsidP="000A2B89">
      <w:pPr>
        <w:shd w:val="clear" w:color="auto" w:fill="FFFFFF"/>
        <w:spacing w:before="100" w:beforeAutospacing="1" w:after="100" w:afterAutospacing="1" w:line="240" w:lineRule="auto"/>
        <w:rPr>
          <w:rFonts w:ascii="Arial" w:eastAsia="Times New Roman" w:hAnsi="Arial" w:cs="Arial"/>
          <w:color w:val="222222"/>
          <w:sz w:val="21"/>
          <w:szCs w:val="21"/>
          <w:lang w:eastAsia="nl-NL"/>
        </w:rPr>
      </w:pPr>
      <w:r w:rsidRPr="000A2B89">
        <w:rPr>
          <w:rFonts w:ascii="Arial" w:eastAsia="Times New Roman" w:hAnsi="Arial" w:cs="Arial"/>
          <w:i/>
          <w:iCs/>
          <w:color w:val="222222"/>
          <w:sz w:val="21"/>
          <w:szCs w:val="21"/>
          <w:lang w:eastAsia="nl-NL"/>
        </w:rPr>
        <w:t>Bron: www.omgzelfregie.nl.</w:t>
      </w:r>
    </w:p>
    <w:p w:rsidR="002720C4" w:rsidRDefault="002720C4" w:rsidP="00D604DC">
      <w:pPr>
        <w:pStyle w:val="Ondertitel"/>
        <w:outlineLvl w:val="0"/>
      </w:pPr>
      <w:bookmarkStart w:id="30" w:name="_Toc921219"/>
      <w:bookmarkEnd w:id="28"/>
    </w:p>
    <w:p w:rsidR="002720C4" w:rsidRDefault="002720C4" w:rsidP="00D604DC">
      <w:pPr>
        <w:pStyle w:val="Ondertitel"/>
        <w:outlineLvl w:val="0"/>
      </w:pPr>
    </w:p>
    <w:p w:rsidR="002720C4" w:rsidRDefault="002720C4" w:rsidP="00D604DC">
      <w:pPr>
        <w:pStyle w:val="Ondertitel"/>
        <w:outlineLvl w:val="0"/>
      </w:pPr>
    </w:p>
    <w:p w:rsidR="002720C4" w:rsidRDefault="002720C4" w:rsidP="00D604DC">
      <w:pPr>
        <w:pStyle w:val="Ondertitel"/>
        <w:outlineLvl w:val="0"/>
      </w:pPr>
    </w:p>
    <w:p w:rsidR="002720C4" w:rsidRDefault="002720C4" w:rsidP="00D604DC">
      <w:pPr>
        <w:pStyle w:val="Ondertitel"/>
        <w:outlineLvl w:val="0"/>
      </w:pPr>
    </w:p>
    <w:p w:rsidR="002720C4" w:rsidRDefault="002720C4" w:rsidP="00D604DC">
      <w:pPr>
        <w:pStyle w:val="Ondertitel"/>
        <w:outlineLvl w:val="0"/>
      </w:pPr>
    </w:p>
    <w:p w:rsidR="002720C4" w:rsidRDefault="002720C4" w:rsidP="00D604DC">
      <w:pPr>
        <w:pStyle w:val="Ondertitel"/>
        <w:outlineLvl w:val="0"/>
      </w:pPr>
    </w:p>
    <w:p w:rsidR="002720C4" w:rsidRDefault="002720C4" w:rsidP="00D604DC">
      <w:pPr>
        <w:pStyle w:val="Ondertitel"/>
        <w:outlineLvl w:val="0"/>
      </w:pPr>
    </w:p>
    <w:p w:rsidR="00D604DC" w:rsidRDefault="00D604DC" w:rsidP="00D604DC">
      <w:pPr>
        <w:pStyle w:val="Ondertitel"/>
        <w:outlineLvl w:val="0"/>
      </w:pPr>
      <w:r>
        <w:lastRenderedPageBreak/>
        <w:t>Keuzedeel Persoonlijk profileren niveau 3-4 - 02 Wie ben ik?</w:t>
      </w:r>
      <w:bookmarkEnd w:id="30"/>
    </w:p>
    <w:p w:rsidR="00D604DC" w:rsidRDefault="00D604DC" w:rsidP="00D604DC">
      <w:pPr>
        <w:pStyle w:val="Ondertitel"/>
        <w:outlineLvl w:val="0"/>
      </w:pPr>
      <w:bookmarkStart w:id="31" w:name="_Toc921220"/>
      <w:r>
        <w:t>Opdracht 8. Welke waarden zijn voor jou belangrijk?</w:t>
      </w:r>
      <w:bookmarkEnd w:id="31"/>
    </w:p>
    <w:p w:rsidR="00D604DC" w:rsidRDefault="00D604DC" w:rsidP="00D604DC">
      <w:r>
        <w:t>Je waarden zijn onder andere bepalend voor de dingen die je doet. Ze vormen als het ware het onderbewuste van waaruit je de keuzes maakt in het leven. Maar wat zijn nu die waarden in je leven, je opleiding en werk die voor jou zo belangrijk zijn? Welke zijn het meest belangrijk voor je en sturen je? Het is goed om hier eens over na te denken. Deze opdracht helpt je hier verder mee.</w:t>
      </w:r>
    </w:p>
    <w:p w:rsidR="002720C4" w:rsidRDefault="002720C4" w:rsidP="00D604DC"/>
    <w:p w:rsidR="00D604DC" w:rsidRDefault="00D604DC" w:rsidP="00D604DC">
      <w:r>
        <w:t>Inspiratiebron Normen en waarden</w:t>
      </w:r>
    </w:p>
    <w:p w:rsidR="00D604DC" w:rsidRDefault="00D604DC" w:rsidP="00D604DC">
      <w:r w:rsidRPr="00D604DC">
        <w:t>https://start.24boost.nl/#/document?dpsid=2018-76409119-89b7-44ec-8d06-909c4c67e23a--Theoriebron-Normen-en-waarden-NM-en-RvdP.docm</w:t>
      </w:r>
    </w:p>
    <w:p w:rsidR="00D604DC" w:rsidRDefault="00D604DC" w:rsidP="00D604DC">
      <w:r>
        <w:t>Gedragseigenschappenlijst</w:t>
      </w:r>
    </w:p>
    <w:p w:rsidR="00D604DC" w:rsidRDefault="00D604DC" w:rsidP="00D604DC">
      <w:r w:rsidRPr="00D604DC">
        <w:t>https://start.24boost.nl/api/nl/library/get.json?dpsid=2018-76409119-89b7-44ec-8d06-909c4c67e23a--Gedragseigenschappenlijst.pdf</w:t>
      </w:r>
    </w:p>
    <w:p w:rsidR="00D604DC" w:rsidRDefault="00D604DC" w:rsidP="00D604DC"/>
    <w:p w:rsidR="00D604DC" w:rsidRDefault="00D604DC" w:rsidP="00D604DC">
      <w:r>
        <w:t>Stel jezelf de volgende vraag: wat is voor jou van belang in dit leven? Kies uit de waarden in de inspiratiebron ‘Waarden en overtuigingen’ de tien voor jou belangrijkste waarden. Pak tien ‘geeltjes’ of stukjes papier en schrijf iedere waarde op één apart papiertje. Schrijf hier ook bij wat het voor jou betekent en waarom deze waarde zo belangrijk voor jou is. Wellicht zijn er waarden niet genoemd die voor jou wel belangrijk zijn. Noteer deze dan voor jezelf en voeg ze toe aan je lijst. Denk bij het verdelen van de waarden niet al te veel na. Vertrouw op je intuïtie. De eerste ingevingen zijn meestal de beste. Het vergroot de kans toe dat je jezelf verrast.</w:t>
      </w:r>
    </w:p>
    <w:p w:rsidR="00D604DC" w:rsidRDefault="00D604DC" w:rsidP="00D604DC">
      <w:r>
        <w:t xml:space="preserve">Je gaat nu een top tien maken van jouw gekozen waarden. Leg nu de eerste waarde neer en vergelijk deze met de tweede waarde. Als je moest kiezen tussen deze twee, welke zou dat dan zijn? Leg deze vervolgens bovenaan. Pak nu de volgende waarde en vergelijk deze met de waarden die je al hebt liggen, totdat je een top tien hebt van de voor jou belangrijkste kernwaarden. Deze top tien is jouw </w:t>
      </w:r>
      <w:proofErr w:type="spellStart"/>
      <w:r>
        <w:t>waardeperspectief</w:t>
      </w:r>
      <w:proofErr w:type="spellEnd"/>
      <w:r>
        <w:t>, met de belangrijkste waarden bovenaan.</w:t>
      </w:r>
    </w:p>
    <w:p w:rsidR="00D604DC" w:rsidRDefault="00070E75" w:rsidP="00D604DC">
      <w:r w:rsidRPr="00070E75">
        <w:t xml:space="preserve">Als je de waarden hebt verdeeld, laat je de uitkomst op je inwerken. Let op wat de uitkomst met je doet. Wat gaat er door je heen als je ze bekijkt? Welke gedachten, associaties of ideeën komen in je op? Eventueel kun je nog wat laatste veranderingen aanbrengen. Soms is het goed om er even wat afstand van te nemen. Als je je kunt vinden in het eindresultaat, noteer dan de uitkomst in de </w:t>
      </w:r>
      <w:proofErr w:type="spellStart"/>
      <w:r w:rsidRPr="00070E75">
        <w:t>waardetabel</w:t>
      </w:r>
      <w:proofErr w:type="spellEnd"/>
      <w:r w:rsidRPr="00070E75">
        <w:t>. Schrijf erbij wat de waarde voor jou betekent en waarom hij zo belangrijk voor je is.</w:t>
      </w:r>
    </w:p>
    <w:p w:rsidR="00D604DC" w:rsidRDefault="00D604DC" w:rsidP="00D604DC">
      <w:r>
        <w:t xml:space="preserve"> </w:t>
      </w:r>
    </w:p>
    <w:p w:rsidR="002720C4" w:rsidRDefault="002720C4" w:rsidP="00D604DC"/>
    <w:p w:rsidR="002720C4" w:rsidRDefault="002720C4" w:rsidP="00D604DC">
      <w:bookmarkStart w:id="32" w:name="_Hlk921093"/>
    </w:p>
    <w:p w:rsidR="00D604DC" w:rsidRDefault="00D604DC" w:rsidP="00D604DC">
      <w:r>
        <w:lastRenderedPageBreak/>
        <w:t>Top tien belangrijkste waarden</w:t>
      </w:r>
    </w:p>
    <w:p w:rsidR="00D604DC" w:rsidRDefault="00D604DC" w:rsidP="00D604DC">
      <w:r>
        <w:t>1</w:t>
      </w:r>
      <w:r w:rsidR="00142372">
        <w:t xml:space="preserve"> Geluk: Volgens mij is het doel van leven geluk hebben gekend of gelukkig zijn. Hierom staat deze op 1.</w:t>
      </w:r>
    </w:p>
    <w:p w:rsidR="00D604DC" w:rsidRDefault="00D604DC" w:rsidP="00D604DC">
      <w:r>
        <w:t>2</w:t>
      </w:r>
      <w:r w:rsidR="00142372">
        <w:t xml:space="preserve"> Persoonlijke groei: Om gelukkig te kunnen zijn zal je persoonlijke moeten </w:t>
      </w:r>
      <w:proofErr w:type="spellStart"/>
      <w:r w:rsidR="00142372">
        <w:t>ontwikklen</w:t>
      </w:r>
      <w:proofErr w:type="spellEnd"/>
      <w:r w:rsidR="00142372">
        <w:t xml:space="preserve">. </w:t>
      </w:r>
    </w:p>
    <w:p w:rsidR="00D604DC" w:rsidRDefault="00D604DC" w:rsidP="00D604DC">
      <w:r>
        <w:t>3</w:t>
      </w:r>
      <w:r w:rsidR="00142372">
        <w:t xml:space="preserve"> Bewustzijn: Om te groeien moet je eerst bewust zijn van je zelf. Met als doel geluk.</w:t>
      </w:r>
    </w:p>
    <w:p w:rsidR="00D604DC" w:rsidRDefault="00D604DC" w:rsidP="00D604DC">
      <w:r>
        <w:t>4</w:t>
      </w:r>
      <w:r w:rsidR="00142372">
        <w:t xml:space="preserve"> Geduld: Alles heeft tijd nodig dus geduld is een belangrijke waarde om dingen te behalen.</w:t>
      </w:r>
    </w:p>
    <w:p w:rsidR="00D604DC" w:rsidRDefault="00D604DC" w:rsidP="00D604DC">
      <w:r>
        <w:t>5</w:t>
      </w:r>
      <w:r w:rsidR="00142372">
        <w:t xml:space="preserve"> </w:t>
      </w:r>
      <w:r w:rsidR="00142372" w:rsidRPr="00142372">
        <w:t>Tolerantie</w:t>
      </w:r>
      <w:r w:rsidR="00142372">
        <w:t>: Niet alles kan gaan zo als je wil. Ook moet je iemand anders in zijn waarde laten. Hierom is tolerantie belangrijk.</w:t>
      </w:r>
    </w:p>
    <w:p w:rsidR="00D604DC" w:rsidRDefault="00D604DC" w:rsidP="00D604DC">
      <w:r>
        <w:t>6</w:t>
      </w:r>
      <w:r w:rsidR="00142372">
        <w:t xml:space="preserve"> Gelijkwaardigheid: Iedereen heeft zijn bagage. Maar dan op een ander vlak. Je kan zeggen iedereen is gelijk. Dus als je elkaar zo behandeld zal dit je zelf helpen met jou persoonlijke groei.  </w:t>
      </w:r>
    </w:p>
    <w:p w:rsidR="00142372" w:rsidRDefault="00D604DC" w:rsidP="00D604DC">
      <w:r>
        <w:t>7</w:t>
      </w:r>
      <w:r w:rsidR="00142372">
        <w:t xml:space="preserve"> Vrijheid: Om gelijkwaardig te zijn ben je vrijheid nodig. Anders doet iemand zich anders voor en dan ben je niet vrij. </w:t>
      </w:r>
    </w:p>
    <w:p w:rsidR="00D604DC" w:rsidRDefault="00D604DC" w:rsidP="00D604DC">
      <w:r>
        <w:t>8</w:t>
      </w:r>
      <w:r w:rsidR="00142372">
        <w:t xml:space="preserve"> Waardering: </w:t>
      </w:r>
      <w:r w:rsidR="00070E75">
        <w:t>Waardering</w:t>
      </w:r>
      <w:r w:rsidR="00142372">
        <w:t xml:space="preserve"> is een belangrijke voeding voor persoonlijke groei. Net als water geven aan de plantjes.</w:t>
      </w:r>
    </w:p>
    <w:p w:rsidR="00D604DC" w:rsidRDefault="00D604DC" w:rsidP="00D604DC">
      <w:r>
        <w:t>9</w:t>
      </w:r>
      <w:r w:rsidR="00142372">
        <w:t xml:space="preserve"> </w:t>
      </w:r>
      <w:proofErr w:type="spellStart"/>
      <w:r w:rsidR="00142372" w:rsidRPr="00142372">
        <w:t>Compasie</w:t>
      </w:r>
      <w:proofErr w:type="spellEnd"/>
      <w:r w:rsidR="00070E75">
        <w:t xml:space="preserve">: Als je iets doet met </w:t>
      </w:r>
      <w:proofErr w:type="spellStart"/>
      <w:r w:rsidR="00070E75">
        <w:t>compasie</w:t>
      </w:r>
      <w:proofErr w:type="spellEnd"/>
      <w:r w:rsidR="00070E75">
        <w:t xml:space="preserve"> doe je het vanuit je hard. Als je dit doet is het puur en echt. Dit is een voeding voor geluk. </w:t>
      </w:r>
    </w:p>
    <w:p w:rsidR="00D604DC" w:rsidRDefault="00D604DC" w:rsidP="00D604DC">
      <w:r>
        <w:t>10</w:t>
      </w:r>
      <w:r w:rsidR="00142372">
        <w:t xml:space="preserve"> </w:t>
      </w:r>
      <w:r w:rsidR="00070E75">
        <w:t>Zekerheid: Ik heb weinig zekerheid gekend. Ik heb geleerd dat dit ruimte en rust geeft om te groeien als persoon.</w:t>
      </w:r>
      <w:bookmarkEnd w:id="32"/>
    </w:p>
    <w:p w:rsidR="005E6AEE" w:rsidRDefault="00D604DC" w:rsidP="00D604DC">
      <w:r>
        <w:t>Reflectie: Je laat nu de uitkomst thuis, of tijdens de les zien of aan mensen die jou goed kennen. Vraag of zij jouw top tien willen verdelen zonder dat ze jouw uitkomst hebben gezien. Zo wordt duidelijk wat de ander denkt wat jij belangrijk vindt. Vergelijk de uitkomsten en bespreek de overeenkomsten en verschillen. Vraag vooral of zij nog andere dingen weten dan de tien die al gekozen zijn en of ze jou erin herkennen.</w:t>
      </w:r>
    </w:p>
    <w:p w:rsidR="00070E75" w:rsidRDefault="00070E75" w:rsidP="00D604DC">
      <w:r>
        <w:t>Klassikaal gedaan</w:t>
      </w:r>
    </w:p>
    <w:p w:rsidR="00070E75" w:rsidRDefault="00070E75" w:rsidP="00070E75"/>
    <w:p w:rsidR="00070E75" w:rsidRDefault="00070E75" w:rsidP="00070E75"/>
    <w:p w:rsidR="002720C4" w:rsidRDefault="002720C4" w:rsidP="00070E75"/>
    <w:p w:rsidR="002720C4" w:rsidRDefault="002720C4" w:rsidP="00070E75"/>
    <w:p w:rsidR="002720C4" w:rsidRDefault="002720C4" w:rsidP="00070E75"/>
    <w:p w:rsidR="002720C4" w:rsidRDefault="002720C4" w:rsidP="00070E75"/>
    <w:p w:rsidR="002720C4" w:rsidRDefault="002720C4" w:rsidP="00070E75"/>
    <w:p w:rsidR="00070E75" w:rsidRDefault="00070E75" w:rsidP="00070E75">
      <w:pPr>
        <w:pStyle w:val="Ondertitel"/>
        <w:outlineLvl w:val="0"/>
      </w:pPr>
      <w:bookmarkStart w:id="33" w:name="_Toc921221"/>
      <w:r>
        <w:lastRenderedPageBreak/>
        <w:t>Keuzedeel Persoonlijk profileren niveau 3-4 - 02 Wie ben ik?</w:t>
      </w:r>
      <w:bookmarkEnd w:id="33"/>
    </w:p>
    <w:p w:rsidR="00070E75" w:rsidRDefault="00070E75" w:rsidP="00070E75">
      <w:pPr>
        <w:pStyle w:val="Ondertitel"/>
        <w:outlineLvl w:val="0"/>
      </w:pPr>
      <w:bookmarkStart w:id="34" w:name="_Toc921222"/>
      <w:r>
        <w:t>Opdracht 9. De ander als de spiegel van jezelf</w:t>
      </w:r>
      <w:bookmarkEnd w:id="34"/>
    </w:p>
    <w:p w:rsidR="00070E75" w:rsidRDefault="00070E75" w:rsidP="00070E75">
      <w:r>
        <w:t>Je leert niet alleen door naar jezelf te kijken, maar juist door ook naar anderen te kijken. De ander is eigenlijk een spiegel van jezelf. Dat werkt zo: Je vindt je vriendin een prettig persoon, omdat ze net als jij altijd vol ideeën zit en meteen enthousiast is. Je vindt je broer irritant omdat hij altijd over alles nadenkt en niet spontaan meedoet met jouw leuke idee.</w:t>
      </w:r>
    </w:p>
    <w:p w:rsidR="00070E75" w:rsidRDefault="00070E75" w:rsidP="00070E75">
      <w:r>
        <w:t>Kijken naar de mensen om jou heen en wat jij van hen vindt, vertelt je eigenlijk wat over jezelf! Gaaf hè?</w:t>
      </w:r>
    </w:p>
    <w:p w:rsidR="00070E75" w:rsidRDefault="00070E75" w:rsidP="00070E75">
      <w:r>
        <w:t>Goed dus om te kijken waarom je een ander zo waardeert of waarom je je stoort aan een ander. En dat gaan we doen! Je denkt na over wat bepaald gedrag met jou doet en wat dit zegt over jouw eigenschappen? Hoe kun je leren van de positieve en negatieve eigenschappen van een ander?</w:t>
      </w:r>
    </w:p>
    <w:p w:rsidR="00070E75" w:rsidRDefault="00070E75" w:rsidP="00070E75">
      <w:r>
        <w:t>Eigenschappen van de ander die jij erg waardeert weerspiegelen de positieve eigenschappen die je zelf bezit. Dit kunnen eigenschappen zijn die al zichtbaar zijn. Het kunnen ook eigenschappen zijn die je zelf nog (verder) kunt of wilt ontwikkelen.</w:t>
      </w:r>
    </w:p>
    <w:p w:rsidR="00070E75" w:rsidRDefault="00070E75" w:rsidP="00070E75">
      <w:r>
        <w:t>Eigenschappen van de ander waar jij je aan stoort:</w:t>
      </w:r>
    </w:p>
    <w:p w:rsidR="00070E75" w:rsidRDefault="00070E75" w:rsidP="007A26EA">
      <w:pPr>
        <w:pStyle w:val="Lijstalinea"/>
        <w:numPr>
          <w:ilvl w:val="0"/>
          <w:numId w:val="38"/>
        </w:numPr>
      </w:pPr>
      <w:r>
        <w:t>kunnen een bewust of onbewust verlangen van jou weerspiegelen</w:t>
      </w:r>
    </w:p>
    <w:p w:rsidR="007A26EA" w:rsidRDefault="00070E75" w:rsidP="007A26EA">
      <w:pPr>
        <w:ind w:left="720"/>
      </w:pPr>
      <w:r>
        <w:t xml:space="preserve">Zo kan bijvoorbeeld iemand die egoïstisch is, bij jou het verlangen om meer voor jezelf op te komen </w:t>
      </w:r>
      <w:proofErr w:type="spellStart"/>
      <w:r>
        <w:t>triggeren</w:t>
      </w:r>
      <w:proofErr w:type="spellEnd"/>
      <w:r w:rsidR="007A26EA">
        <w:t>.</w:t>
      </w:r>
    </w:p>
    <w:p w:rsidR="007A26EA" w:rsidRDefault="00070E75" w:rsidP="007A26EA">
      <w:pPr>
        <w:pStyle w:val="Lijstalinea"/>
        <w:numPr>
          <w:ilvl w:val="0"/>
          <w:numId w:val="38"/>
        </w:numPr>
      </w:pPr>
      <w:r>
        <w:t>kunnen een valkuil van jou weerspiegelen</w:t>
      </w:r>
    </w:p>
    <w:p w:rsidR="007A26EA" w:rsidRDefault="00070E75" w:rsidP="007A26EA">
      <w:pPr>
        <w:ind w:left="720"/>
      </w:pPr>
      <w:r>
        <w:t>Een valkuil die je wellicht bewust of onbewust probeert te verbergen, maar die naar boven komt wanneer je niet helemaal in je kracht staat. Een strijd met de ander is wellicht eerder een strijd met jezelf.</w:t>
      </w:r>
    </w:p>
    <w:p w:rsidR="00070E75" w:rsidRDefault="00070E75" w:rsidP="007A26EA">
      <w:pPr>
        <w:pStyle w:val="Lijstalinea"/>
        <w:numPr>
          <w:ilvl w:val="0"/>
          <w:numId w:val="38"/>
        </w:numPr>
      </w:pPr>
      <w:r>
        <w:t>kunnen inzicht bieden in jouw kernkwaliteiten die dan precies het positief tegenovergestelde van de eigenschappen van de ander zijn.</w:t>
      </w:r>
    </w:p>
    <w:p w:rsidR="00070E75" w:rsidRDefault="00070E75" w:rsidP="00070E75">
      <w:r>
        <w:t>Het is dus altijd verstandig om bij jezelf na te gaan waarom je een ander zo waardeert of waarom je je zo enorm stoort aan een ander. Bij deze opdracht denk je kritisch na wat bepaald gedrag met jou doet en hoe je dit om kunt buigen naar jouw eigen eigenschappen.</w:t>
      </w:r>
    </w:p>
    <w:p w:rsidR="00070E75" w:rsidRDefault="00070E75" w:rsidP="00070E75">
      <w:r>
        <w:t>Bron: © Angela Weghorst, uitgave ‘Anders'.</w:t>
      </w:r>
    </w:p>
    <w:p w:rsidR="00070E75" w:rsidRDefault="00070E75" w:rsidP="00070E75"/>
    <w:p w:rsidR="007A26EA" w:rsidRDefault="007A26EA" w:rsidP="00070E75"/>
    <w:p w:rsidR="007A26EA" w:rsidRDefault="007A26EA" w:rsidP="00070E75"/>
    <w:p w:rsidR="007A26EA" w:rsidRDefault="007A26EA" w:rsidP="00070E75"/>
    <w:p w:rsidR="007A26EA" w:rsidRDefault="007A26EA" w:rsidP="00070E75"/>
    <w:p w:rsidR="007A26EA" w:rsidRDefault="007A26EA" w:rsidP="00070E75">
      <w:r>
        <w:lastRenderedPageBreak/>
        <w:t>A.</w:t>
      </w:r>
    </w:p>
    <w:p w:rsidR="00070E75" w:rsidRDefault="00070E75" w:rsidP="00070E75">
      <w:r>
        <w:t>Maak een lijstje met gedragseigenschappen waaraan jij je kunt ergeren of waar je je kwaad om kunt maken?</w:t>
      </w:r>
    </w:p>
    <w:p w:rsidR="00070E75" w:rsidRDefault="00070E75" w:rsidP="00070E75"/>
    <w:p w:rsidR="00070E75" w:rsidRDefault="00070E75" w:rsidP="00070E75">
      <w:r>
        <w:rPr>
          <w:rFonts w:ascii="Times New Roman" w:hAnsi="Times New Roman" w:cs="Times New Roman"/>
        </w:rPr>
        <w:t>​</w:t>
      </w:r>
    </w:p>
    <w:p w:rsidR="00070E75" w:rsidRDefault="007A26EA" w:rsidP="00070E75">
      <w:r>
        <w:t>B.</w:t>
      </w:r>
    </w:p>
    <w:p w:rsidR="00070E75" w:rsidRDefault="00070E75" w:rsidP="00070E75">
      <w:r>
        <w:t>Zoek drie afbeeldingen van bekende mensen die je vervelend vindt. Sla deze foto’s op en lever ze in bij je docent.</w:t>
      </w:r>
    </w:p>
    <w:p w:rsidR="00070E75" w:rsidRDefault="007A26EA" w:rsidP="00070E75">
      <w:r>
        <w:t>C.</w:t>
      </w:r>
    </w:p>
    <w:p w:rsidR="00070E75" w:rsidRDefault="00070E75" w:rsidP="00070E75">
      <w:r>
        <w:t>Vraag je af welke eigenschappen naar boven komen als je niet helemaal lekker in je vel zit. Bijvoorbeeld als je heel erg boos bent, emotioneel of gestrest bent of wellicht te veel alcohol drinkt of wiet rookt. Dit zijn situaties waarin je natuurlijke remmingen gedeeltelijk wegvallen. Dit kan gedrag naar boven halen dat je normaal gesproken onderdrukt.</w:t>
      </w:r>
    </w:p>
    <w:p w:rsidR="00070E75" w:rsidRDefault="00070E75" w:rsidP="00070E75"/>
    <w:p w:rsidR="00070E75" w:rsidRDefault="00070E75" w:rsidP="00070E75">
      <w:r>
        <w:t>Noteer wat er bij je bovenkomt.</w:t>
      </w:r>
    </w:p>
    <w:p w:rsidR="00070E75" w:rsidRDefault="007A26EA" w:rsidP="00070E75">
      <w:r>
        <w:t>D.</w:t>
      </w:r>
    </w:p>
    <w:p w:rsidR="00070E75" w:rsidRDefault="00070E75" w:rsidP="00070E75">
      <w:r>
        <w:t>Bespreek klassikaal jullie bevindingen en vertel waarom of op welke manier de ander een spiegel van jezelf kan zijn.</w:t>
      </w:r>
    </w:p>
    <w:p w:rsidR="003F0D66" w:rsidRDefault="003F0D66" w:rsidP="001E46D8">
      <w:pPr>
        <w:pStyle w:val="Kop1"/>
      </w:pPr>
    </w:p>
    <w:p w:rsidR="001E46D8" w:rsidRDefault="001E46D8" w:rsidP="001E46D8"/>
    <w:p w:rsidR="001E46D8" w:rsidRDefault="001E46D8" w:rsidP="001E46D8"/>
    <w:p w:rsidR="001E46D8" w:rsidRDefault="001E46D8" w:rsidP="001E46D8"/>
    <w:p w:rsidR="001E46D8" w:rsidRDefault="001E46D8" w:rsidP="001E46D8"/>
    <w:p w:rsidR="001E46D8" w:rsidRDefault="001E46D8" w:rsidP="001E46D8"/>
    <w:p w:rsidR="001E46D8" w:rsidRDefault="001E46D8" w:rsidP="001E46D8"/>
    <w:p w:rsidR="001E46D8" w:rsidRDefault="001E46D8" w:rsidP="001E46D8"/>
    <w:p w:rsidR="001E46D8" w:rsidRDefault="001E46D8" w:rsidP="001E46D8"/>
    <w:p w:rsidR="001E46D8" w:rsidRDefault="001E46D8" w:rsidP="001E46D8"/>
    <w:p w:rsidR="001E46D8" w:rsidRPr="001E46D8" w:rsidRDefault="001E46D8" w:rsidP="001E46D8"/>
    <w:p w:rsidR="003F0D66" w:rsidRPr="001E46D8" w:rsidRDefault="003F0D66" w:rsidP="001E46D8">
      <w:pPr>
        <w:pStyle w:val="Ondertitel"/>
        <w:outlineLvl w:val="0"/>
      </w:pPr>
      <w:r w:rsidRPr="001E46D8">
        <w:lastRenderedPageBreak/>
        <w:t>Keuzedeel Persoonlijk profileren niveau 3-4 - 02 Wie ben ik?</w:t>
      </w:r>
    </w:p>
    <w:p w:rsidR="003F0D66" w:rsidRPr="001E46D8" w:rsidRDefault="003F0D66" w:rsidP="001E46D8">
      <w:pPr>
        <w:pStyle w:val="Ondertitel"/>
        <w:outlineLvl w:val="0"/>
      </w:pPr>
      <w:r w:rsidRPr="001E46D8">
        <w:t>Opdracht 15. De complimentendouche</w:t>
      </w:r>
    </w:p>
    <w:p w:rsidR="003F0D66" w:rsidRDefault="003F0D66" w:rsidP="003F0D66">
      <w:r>
        <w:t>De mooiste oefening die je jezelf cadeau kunt doen is de complimentendouche. Doel van de complimentendouche is om elkaar ‘te besprenkelen’ met complimenten. Maar hoe ga je met complimenten om? Hoor je ze wel echt? En laat je ze werkelijk binnenkomen?</w:t>
      </w:r>
    </w:p>
    <w:p w:rsidR="003F0D66" w:rsidRDefault="003F0D66" w:rsidP="003F0D66">
      <w:r>
        <w:t>Let op! Inzichten uit deze oefening kun je gebruiken als opstapje naar de oefening: ‘Kernkwadranten en kwaliteiten’. Deze opdracht staat verderop in deze leereenheid.</w:t>
      </w:r>
    </w:p>
    <w:p w:rsidR="003F0D66" w:rsidRDefault="003F0D66" w:rsidP="003F0D66">
      <w:r>
        <w:t>Gedragseigenschappenlijst</w:t>
      </w:r>
    </w:p>
    <w:p w:rsidR="003F0D66" w:rsidRDefault="001E46D8" w:rsidP="003F0D66">
      <w:r w:rsidRPr="001E46D8">
        <w:t>https://start.24boost.nl/api/nl/library/get.json?dpsid=2018-76409119-89b7-44ec-8d06-909c4c67e23a--Gedragseigenschappenlijst.pdf</w:t>
      </w:r>
    </w:p>
    <w:p w:rsidR="001E46D8" w:rsidRDefault="001E46D8" w:rsidP="003F0D66">
      <w:r>
        <w:t>Vraag A.</w:t>
      </w:r>
    </w:p>
    <w:p w:rsidR="003F0D66" w:rsidRDefault="003F0D66" w:rsidP="003F0D66">
      <w:r>
        <w:t>Vorm een groepje van maximaal tien personen. Eén persoon staat in het midden. De rest van de studenten schrijven op drie post-its verschillende kenmerken of eigenschappen die de ander zo bijzonder maakt. Eigenschappen die je heel erg in de ander waardeert.</w:t>
      </w:r>
    </w:p>
    <w:p w:rsidR="003F0D66" w:rsidRDefault="003F0D66" w:rsidP="003F0D66">
      <w:r>
        <w:t>Deze post-its plak je op het lichaam van de student die in het midden staat. Hij of zij is dus helemaal volgeplakt met post-it papiertjes. Dit doe je voor iedere persoon, net zolang tot jullie allemaal aan de beurt geweest zijn.</w:t>
      </w:r>
    </w:p>
    <w:p w:rsidR="003F0D66" w:rsidRDefault="003F0D66" w:rsidP="003F0D66">
      <w:r>
        <w:t>Schrijf de eigenschappen die je voor de ander opschrijft ook voor jezelf op een ander blaadje. Dit bewaar je.</w:t>
      </w:r>
    </w:p>
    <w:p w:rsidR="003F0D66" w:rsidRDefault="003F0D66" w:rsidP="003F0D66">
      <w:r>
        <w:t>Wanneer iedereen aan de beurt is geweest, is het tijd om de complimenten écht en in stilte in ontvangst te nemen. Het is namelijk best moeilijk om complimenten te ontvangen.</w:t>
      </w:r>
    </w:p>
    <w:p w:rsidR="003F0D66" w:rsidRDefault="001E46D8" w:rsidP="003F0D66">
      <w:r>
        <w:t>Vraag B.</w:t>
      </w:r>
    </w:p>
    <w:p w:rsidR="003F0D66" w:rsidRDefault="003F0D66" w:rsidP="003F0D66">
      <w:r>
        <w:t>Verdeel de complimenten die je ontvangen hebt als volgt:</w:t>
      </w:r>
    </w:p>
    <w:p w:rsidR="001E46D8" w:rsidRDefault="003F0D66" w:rsidP="003F0D66">
      <w:pPr>
        <w:pStyle w:val="Lijstalinea"/>
        <w:numPr>
          <w:ilvl w:val="0"/>
          <w:numId w:val="38"/>
        </w:numPr>
      </w:pPr>
      <w:r>
        <w:t>die je van jezelf al wist/waar je je al van bewust was</w:t>
      </w:r>
    </w:p>
    <w:p w:rsidR="001E46D8" w:rsidRDefault="003F0D66" w:rsidP="003F0D66">
      <w:pPr>
        <w:pStyle w:val="Lijstalinea"/>
        <w:numPr>
          <w:ilvl w:val="0"/>
          <w:numId w:val="38"/>
        </w:numPr>
      </w:pPr>
      <w:r>
        <w:t>die je verrassend vindt en niet verwacht had</w:t>
      </w:r>
    </w:p>
    <w:p w:rsidR="003F0D66" w:rsidRDefault="003F0D66" w:rsidP="003F0D66">
      <w:pPr>
        <w:pStyle w:val="Lijstalinea"/>
        <w:numPr>
          <w:ilvl w:val="0"/>
          <w:numId w:val="38"/>
        </w:numPr>
      </w:pPr>
      <w:r>
        <w:t>die je raken.</w:t>
      </w:r>
    </w:p>
    <w:p w:rsidR="00FD6CFB" w:rsidRDefault="003F0D66" w:rsidP="003F0D66">
      <w:pPr>
        <w:rPr>
          <w:rFonts w:ascii="Times New Roman" w:hAnsi="Times New Roman" w:cs="Times New Roman"/>
        </w:rPr>
      </w:pPr>
      <w:r>
        <w:rPr>
          <w:rFonts w:ascii="Times New Roman" w:hAnsi="Times New Roman" w:cs="Times New Roman"/>
        </w:rPr>
        <w:t>​</w:t>
      </w:r>
    </w:p>
    <w:p w:rsidR="00FD6CFB" w:rsidRDefault="00FD6CFB" w:rsidP="003F0D66">
      <w:pPr>
        <w:rPr>
          <w:rFonts w:ascii="Times New Roman" w:hAnsi="Times New Roman" w:cs="Times New Roman"/>
        </w:rPr>
      </w:pPr>
    </w:p>
    <w:p w:rsidR="00FD6CFB" w:rsidRDefault="00FD6CFB" w:rsidP="003F0D66">
      <w:pPr>
        <w:rPr>
          <w:rFonts w:ascii="Times New Roman" w:hAnsi="Times New Roman" w:cs="Times New Roman"/>
        </w:rPr>
      </w:pPr>
    </w:p>
    <w:p w:rsidR="00FD6CFB" w:rsidRDefault="00FD6CFB" w:rsidP="003F0D66">
      <w:pPr>
        <w:rPr>
          <w:rFonts w:ascii="Times New Roman" w:hAnsi="Times New Roman" w:cs="Times New Roman"/>
        </w:rPr>
      </w:pPr>
    </w:p>
    <w:p w:rsidR="00FD6CFB" w:rsidRDefault="00FD6CFB" w:rsidP="003F0D66">
      <w:pPr>
        <w:rPr>
          <w:rFonts w:ascii="Times New Roman" w:hAnsi="Times New Roman" w:cs="Times New Roman"/>
        </w:rPr>
      </w:pPr>
    </w:p>
    <w:p w:rsidR="00FD6CFB" w:rsidRDefault="00FD6CFB" w:rsidP="003F0D66">
      <w:pPr>
        <w:rPr>
          <w:rFonts w:ascii="Times New Roman" w:hAnsi="Times New Roman" w:cs="Times New Roman"/>
        </w:rPr>
      </w:pPr>
    </w:p>
    <w:p w:rsidR="00FD6CFB" w:rsidRDefault="00FD6CFB" w:rsidP="003F0D66">
      <w:pPr>
        <w:rPr>
          <w:rFonts w:ascii="Times New Roman" w:hAnsi="Times New Roman" w:cs="Times New Roman"/>
        </w:rPr>
      </w:pPr>
    </w:p>
    <w:p w:rsidR="003F0D66" w:rsidRDefault="003F0D66" w:rsidP="003F0D66">
      <w:r>
        <w:lastRenderedPageBreak/>
        <w:t>Deze opdracht klassikaal gedaan.</w:t>
      </w:r>
    </w:p>
    <w:p w:rsidR="003F0D66" w:rsidRDefault="003F0D66" w:rsidP="001E46D8">
      <w:pPr>
        <w:pStyle w:val="Lijstalinea"/>
        <w:numPr>
          <w:ilvl w:val="2"/>
          <w:numId w:val="36"/>
        </w:numPr>
      </w:pPr>
      <w:r>
        <w:t xml:space="preserve"> die je van jezelf al wist/waar je je al van bewust was</w:t>
      </w:r>
      <w:r w:rsidRPr="001E46D8">
        <w:rPr>
          <w:rFonts w:ascii="Times New Roman" w:hAnsi="Times New Roman" w:cs="Times New Roman"/>
        </w:rPr>
        <w:t>​</w:t>
      </w:r>
      <w:r>
        <w:t>:</w:t>
      </w:r>
    </w:p>
    <w:p w:rsidR="003F0D66" w:rsidRDefault="003F0D66" w:rsidP="001E46D8">
      <w:pPr>
        <w:ind w:left="1440" w:firstLine="720"/>
      </w:pPr>
      <w:r>
        <w:t>aanwezig is dat je jezelf profileert</w:t>
      </w:r>
      <w:r>
        <w:rPr>
          <w:rFonts w:ascii="Times New Roman" w:hAnsi="Times New Roman" w:cs="Times New Roman"/>
        </w:rPr>
        <w:t>​</w:t>
      </w:r>
    </w:p>
    <w:p w:rsidR="003F0D66" w:rsidRDefault="003F0D66" w:rsidP="001E46D8">
      <w:pPr>
        <w:ind w:left="1440" w:firstLine="720"/>
      </w:pPr>
      <w:r>
        <w:t>hulpvaardig is dat je bereid bent om te helpen</w:t>
      </w:r>
      <w:r>
        <w:rPr>
          <w:rFonts w:ascii="Times New Roman" w:hAnsi="Times New Roman" w:cs="Times New Roman"/>
        </w:rPr>
        <w:t>​</w:t>
      </w:r>
    </w:p>
    <w:p w:rsidR="003F0D66" w:rsidRDefault="003F0D66" w:rsidP="001E46D8">
      <w:pPr>
        <w:pStyle w:val="Lijstalinea"/>
        <w:numPr>
          <w:ilvl w:val="2"/>
          <w:numId w:val="36"/>
        </w:numPr>
      </w:pPr>
      <w:r>
        <w:t xml:space="preserve"> die je verrassend vindt en niet verwacht had</w:t>
      </w:r>
      <w:r w:rsidRPr="001E46D8">
        <w:rPr>
          <w:rFonts w:ascii="Times New Roman" w:hAnsi="Times New Roman" w:cs="Times New Roman"/>
        </w:rPr>
        <w:t>​</w:t>
      </w:r>
      <w:r>
        <w:t>:</w:t>
      </w:r>
    </w:p>
    <w:p w:rsidR="003F0D66" w:rsidRDefault="003F0D66" w:rsidP="001E46D8">
      <w:pPr>
        <w:ind w:left="2160"/>
      </w:pPr>
      <w:r>
        <w:t>loyaal is dat je jezelf houdt aan wat je ooit afgesproken hebt</w:t>
      </w:r>
      <w:r>
        <w:rPr>
          <w:rFonts w:ascii="Times New Roman" w:hAnsi="Times New Roman" w:cs="Times New Roman"/>
        </w:rPr>
        <w:t>​</w:t>
      </w:r>
    </w:p>
    <w:p w:rsidR="003F0D66" w:rsidRDefault="003F0D66" w:rsidP="00FD6CFB">
      <w:pPr>
        <w:ind w:left="1440" w:firstLine="720"/>
      </w:pPr>
      <w:r>
        <w:t>oplettend is dat je aandachtig bent of geconcentreerd luistert</w:t>
      </w:r>
    </w:p>
    <w:p w:rsidR="003F0D66" w:rsidRDefault="003F0D66" w:rsidP="001E46D8">
      <w:pPr>
        <w:pStyle w:val="Lijstalinea"/>
        <w:numPr>
          <w:ilvl w:val="2"/>
          <w:numId w:val="36"/>
        </w:numPr>
      </w:pPr>
      <w:r w:rsidRPr="001E46D8">
        <w:rPr>
          <w:rFonts w:ascii="Times New Roman" w:hAnsi="Times New Roman" w:cs="Times New Roman"/>
        </w:rPr>
        <w:t>​</w:t>
      </w:r>
      <w:r>
        <w:t xml:space="preserve"> die je raken:</w:t>
      </w:r>
    </w:p>
    <w:p w:rsidR="003F0D66" w:rsidRDefault="003F0D66" w:rsidP="001E46D8">
      <w:pPr>
        <w:ind w:left="1440" w:firstLine="720"/>
      </w:pPr>
      <w:r>
        <w:t>tactvol is dat je met veel tact bent</w:t>
      </w:r>
      <w:r>
        <w:rPr>
          <w:rFonts w:ascii="Times New Roman" w:hAnsi="Times New Roman" w:cs="Times New Roman"/>
        </w:rPr>
        <w:t>​</w:t>
      </w:r>
    </w:p>
    <w:p w:rsidR="003F0D66" w:rsidRDefault="003F0D66" w:rsidP="00FD6CFB">
      <w:pPr>
        <w:ind w:left="1440" w:firstLine="720"/>
      </w:pPr>
      <w:r>
        <w:t>vernieuwend is dat je innovatief bent</w:t>
      </w:r>
      <w:r>
        <w:rPr>
          <w:rFonts w:ascii="Times New Roman" w:hAnsi="Times New Roman" w:cs="Times New Roman"/>
        </w:rPr>
        <w:t>​</w:t>
      </w:r>
    </w:p>
    <w:p w:rsidR="003F0D66" w:rsidRDefault="001E46D8" w:rsidP="003F0D66">
      <w:r>
        <w:t>Vraag C.</w:t>
      </w:r>
    </w:p>
    <w:p w:rsidR="003F0D66" w:rsidRDefault="003F0D66" w:rsidP="003F0D66">
      <w:r>
        <w:t>Pak nu ook alle complimenten erbij die je voor jezelf, voor anderen, op hebt geschreven. Ook die ontvang je! De ander is immers een spiegel van jezelf. Positieve eigenschappen van de ander die jij erg waardeert weerspiegelen jouw eigen positieve eigenschappen. Dit kunnen eigenschappen zijn die al zichtbaar zijn, maar het kunnen ook eigenschappen zijn die je zelf nog (verder) kunt of wilt ontwikkelen. Ook deze plaats je bij de groepjes van complimenten die je ontvangen hebt.</w:t>
      </w:r>
    </w:p>
    <w:p w:rsidR="003F0D66" w:rsidRDefault="003F0D66" w:rsidP="003F0D66">
      <w:r>
        <w:t>Wat heb je opgeschreven en herken je bij jezelf? Wat heb je opgeschreven en zou je zelf graag willen bezitten?</w:t>
      </w:r>
    </w:p>
    <w:p w:rsidR="003F0D66" w:rsidRDefault="003F0D66" w:rsidP="003F0D66">
      <w:r>
        <w:rPr>
          <w:rFonts w:ascii="Times New Roman" w:hAnsi="Times New Roman" w:cs="Times New Roman"/>
        </w:rPr>
        <w:t>​</w:t>
      </w:r>
      <w:r>
        <w:t>Deze opdracht klassikaal gedaan.</w:t>
      </w:r>
    </w:p>
    <w:p w:rsidR="003F0D66" w:rsidRDefault="003F0D66" w:rsidP="003F0D66">
      <w:r>
        <w:t xml:space="preserve">Toch even voor de opdracht een paar genoteerd. </w:t>
      </w:r>
    </w:p>
    <w:p w:rsidR="003F0D66" w:rsidRDefault="003F0D66" w:rsidP="001E46D8">
      <w:pPr>
        <w:pStyle w:val="Lijstalinea"/>
        <w:numPr>
          <w:ilvl w:val="2"/>
          <w:numId w:val="36"/>
        </w:numPr>
      </w:pPr>
      <w:r>
        <w:t>Wat heb je opgeschreven en herken je bij jezelf?</w:t>
      </w:r>
      <w:r w:rsidRPr="001E46D8">
        <w:rPr>
          <w:rFonts w:ascii="Times New Roman" w:hAnsi="Times New Roman" w:cs="Times New Roman"/>
        </w:rPr>
        <w:t>​</w:t>
      </w:r>
    </w:p>
    <w:p w:rsidR="003F0D66" w:rsidRDefault="003F0D66" w:rsidP="003F0D66">
      <w:r>
        <w:rPr>
          <w:rFonts w:ascii="Times New Roman" w:hAnsi="Times New Roman" w:cs="Times New Roman"/>
        </w:rPr>
        <w:t>​</w:t>
      </w:r>
      <w:r w:rsidR="001E46D8">
        <w:rPr>
          <w:rFonts w:ascii="Times New Roman" w:hAnsi="Times New Roman" w:cs="Times New Roman"/>
        </w:rPr>
        <w:tab/>
      </w:r>
      <w:r w:rsidR="001E46D8">
        <w:rPr>
          <w:rFonts w:ascii="Times New Roman" w:hAnsi="Times New Roman" w:cs="Times New Roman"/>
        </w:rPr>
        <w:tab/>
      </w:r>
      <w:r w:rsidR="001E46D8">
        <w:rPr>
          <w:rFonts w:ascii="Times New Roman" w:hAnsi="Times New Roman" w:cs="Times New Roman"/>
        </w:rPr>
        <w:tab/>
      </w:r>
      <w:r w:rsidR="001E46D8">
        <w:t>Z</w:t>
      </w:r>
      <w:r>
        <w:t>elfbewust is dat je veel zelfvertrouwen hebt</w:t>
      </w:r>
      <w:r>
        <w:rPr>
          <w:rFonts w:ascii="Times New Roman" w:hAnsi="Times New Roman" w:cs="Times New Roman"/>
        </w:rPr>
        <w:t>​</w:t>
      </w:r>
    </w:p>
    <w:p w:rsidR="003F0D66" w:rsidRDefault="001E46D8" w:rsidP="001E46D8">
      <w:pPr>
        <w:ind w:left="1440" w:firstLine="720"/>
      </w:pPr>
      <w:r>
        <w:t>W</w:t>
      </w:r>
      <w:r w:rsidR="003F0D66">
        <w:t>arrig is dat je verward, rommelig bent</w:t>
      </w:r>
      <w:r w:rsidR="003F0D66">
        <w:rPr>
          <w:rFonts w:ascii="Times New Roman" w:hAnsi="Times New Roman" w:cs="Times New Roman"/>
        </w:rPr>
        <w:t>​</w:t>
      </w:r>
    </w:p>
    <w:p w:rsidR="003F0D66" w:rsidRDefault="003F0D66" w:rsidP="001E46D8">
      <w:pPr>
        <w:pStyle w:val="Lijstalinea"/>
        <w:numPr>
          <w:ilvl w:val="2"/>
          <w:numId w:val="36"/>
        </w:numPr>
      </w:pPr>
      <w:r>
        <w:t>Wat heb je opgeschreven en zou je zelf graag willen bezitten?</w:t>
      </w:r>
    </w:p>
    <w:p w:rsidR="003F0D66" w:rsidRDefault="001E46D8" w:rsidP="001E46D8">
      <w:pPr>
        <w:ind w:left="1440" w:firstLine="720"/>
      </w:pPr>
      <w:r>
        <w:t>V</w:t>
      </w:r>
      <w:r w:rsidR="003F0D66">
        <w:t>lug van begrip is dat je snel en effectief reageert</w:t>
      </w:r>
      <w:r w:rsidR="003F0D66">
        <w:rPr>
          <w:rFonts w:ascii="Times New Roman" w:hAnsi="Times New Roman" w:cs="Times New Roman"/>
        </w:rPr>
        <w:t>​</w:t>
      </w:r>
    </w:p>
    <w:p w:rsidR="003F0D66" w:rsidRDefault="001E46D8" w:rsidP="001E46D8">
      <w:pPr>
        <w:ind w:left="2160"/>
      </w:pPr>
      <w:r>
        <w:t>M</w:t>
      </w:r>
      <w:r w:rsidR="003F0D66">
        <w:t>ethodisch is dat je op een vaste manier waarover je hebt nagedacht handelt</w:t>
      </w:r>
      <w:r w:rsidR="003F0D66">
        <w:rPr>
          <w:rFonts w:ascii="Times New Roman" w:hAnsi="Times New Roman" w:cs="Times New Roman"/>
        </w:rPr>
        <w:t>​</w:t>
      </w:r>
    </w:p>
    <w:p w:rsidR="001E46D8" w:rsidRDefault="001E46D8" w:rsidP="003F0D66">
      <w:r w:rsidRPr="001E46D8">
        <w:t>Vraag D</w:t>
      </w:r>
    </w:p>
    <w:p w:rsidR="003F0D66" w:rsidRDefault="003F0D66" w:rsidP="003F0D66">
      <w:r>
        <w:t>Bespreek klassikaal wat het met je deed om al die complimenten te ontvangen. Je licht een aantal complimenten toe: Welke wist je al? Welke waren verrassend? En welke raakten je?</w:t>
      </w:r>
    </w:p>
    <w:p w:rsidR="003F0D66" w:rsidRDefault="003F0D66" w:rsidP="003F0D66">
      <w:r>
        <w:lastRenderedPageBreak/>
        <w:t>Je kiest drie kenmerken uit. Je gaat staan en zegt: ‘Ik ben Evelien en ik ben … (noem dan drie kenmerken).’</w:t>
      </w:r>
    </w:p>
    <w:p w:rsidR="003F0D66" w:rsidRDefault="003F0D66" w:rsidP="003F0D66">
      <w:r>
        <w:rPr>
          <w:rFonts w:ascii="Times New Roman" w:hAnsi="Times New Roman" w:cs="Times New Roman"/>
        </w:rPr>
        <w:t>​</w:t>
      </w:r>
      <w:r>
        <w:t>Dit klassikaal gedaan.</w:t>
      </w:r>
    </w:p>
    <w:p w:rsidR="003F0D66" w:rsidRDefault="003F0D66" w:rsidP="003F0D66">
      <w:r>
        <w:t>1, aanwezig is dat je jezelf profileert</w:t>
      </w:r>
      <w:r>
        <w:rPr>
          <w:rFonts w:ascii="Times New Roman" w:hAnsi="Times New Roman" w:cs="Times New Roman"/>
        </w:rPr>
        <w:t>​</w:t>
      </w:r>
      <w:r>
        <w:t>. Door duidelijk aanwezig te zijn wil ik gezien worden maar ook in gesprek raken met anderen zo dat ik feedback krijg op mijn functioneren.</w:t>
      </w:r>
    </w:p>
    <w:p w:rsidR="003F0D66" w:rsidRDefault="003F0D66" w:rsidP="003F0D66">
      <w:r>
        <w:t xml:space="preserve">2, </w:t>
      </w:r>
      <w:r>
        <w:rPr>
          <w:rFonts w:ascii="Times New Roman" w:hAnsi="Times New Roman" w:cs="Times New Roman"/>
        </w:rPr>
        <w:t>​</w:t>
      </w:r>
      <w:r>
        <w:t>oplettend is dat je aandachtig bent of geconcentreerd luistert. Door oplettend te zijn en te luisteren probeer ik veel te leren in de les. Maar ook de informatie te gebruiken om op mij zelf te reflecteren.</w:t>
      </w:r>
    </w:p>
    <w:p w:rsidR="003F0D66" w:rsidRDefault="003F0D66" w:rsidP="003F0D66">
      <w:r>
        <w:t xml:space="preserve">3, </w:t>
      </w:r>
      <w:r>
        <w:rPr>
          <w:rFonts w:ascii="Times New Roman" w:hAnsi="Times New Roman" w:cs="Times New Roman"/>
        </w:rPr>
        <w:t>​</w:t>
      </w:r>
      <w:r>
        <w:t>hulpvaardig is dat je bereid bent om te helpen</w:t>
      </w:r>
      <w:r>
        <w:rPr>
          <w:rFonts w:ascii="Times New Roman" w:hAnsi="Times New Roman" w:cs="Times New Roman"/>
        </w:rPr>
        <w:t>​</w:t>
      </w:r>
      <w:r>
        <w:t xml:space="preserve">. Ik ben altijd hulpvaardig. Ik moet wel waken dat ik mij zelf niet weg cijfer tegen over een ander. </w:t>
      </w:r>
    </w:p>
    <w:p w:rsidR="001E46D8" w:rsidRDefault="003F0D66" w:rsidP="001E46D8">
      <w:pPr>
        <w:pStyle w:val="Kop2"/>
        <w:rPr>
          <w:rFonts w:ascii="Times New Roman" w:hAnsi="Times New Roman" w:cs="Times New Roman"/>
        </w:rPr>
      </w:pPr>
      <w:r>
        <w:t xml:space="preserve">Vraag E </w:t>
      </w:r>
      <w:r w:rsidR="001E46D8">
        <w:rPr>
          <w:rFonts w:ascii="Times New Roman" w:hAnsi="Times New Roman" w:cs="Times New Roman"/>
        </w:rPr>
        <w:t>.</w:t>
      </w:r>
    </w:p>
    <w:p w:rsidR="003F0D66" w:rsidRDefault="003F0D66" w:rsidP="003F0D66">
      <w:r>
        <w:t>Tot slot reageert de rest van de groep op de gegeven complimenten. Ze geven een mondelinge toelichting op waarom ze een bepaalde eigenschap zo waarderen.</w:t>
      </w:r>
    </w:p>
    <w:p w:rsidR="001E46D8" w:rsidRDefault="001E46D8" w:rsidP="003F0D66">
      <w:r w:rsidRPr="001E46D8">
        <w:t xml:space="preserve">klassikaal gedaan.  </w:t>
      </w:r>
    </w:p>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3F0D66"/>
    <w:p w:rsidR="00FD6CFB" w:rsidRDefault="00FD6CFB" w:rsidP="00FD6CFB">
      <w:pPr>
        <w:pStyle w:val="Ondertitel"/>
        <w:outlineLvl w:val="0"/>
      </w:pPr>
      <w:r>
        <w:lastRenderedPageBreak/>
        <w:t>Keuzedeel Persoonlijk profileren niveau 3-4 - 02 Wie ben ik?</w:t>
      </w:r>
    </w:p>
    <w:p w:rsidR="00FD6CFB" w:rsidRDefault="00FD6CFB" w:rsidP="00FD6CFB">
      <w:pPr>
        <w:pStyle w:val="Ondertitel"/>
        <w:outlineLvl w:val="0"/>
      </w:pPr>
      <w:r>
        <w:t>Opdracht 16. Opschepper!</w:t>
      </w:r>
    </w:p>
    <w:p w:rsidR="00FD6CFB" w:rsidRDefault="00FD6CFB" w:rsidP="00FD6CFB">
      <w:r>
        <w:t>Opscheppers, daar houdt eigenlijk niemand van. Vaak wordt het als een negatieve eigenschap ervaren. Opscheppen wordt geassocieerd met niet bescheiden zijn. ‘Doe maar gewoon dan doe je al gek genoeg’, past natuurlijk veel meer in onze cultuur en bij onze waarden. Maar het kan ook bevrijdend werken om eens helemaal los te gaan. Best lastig om het niet-bescheiden zijn eens te laten varen.</w:t>
      </w:r>
    </w:p>
    <w:p w:rsidR="00FD6CFB" w:rsidRDefault="00FD6CFB" w:rsidP="00FD6CFB">
      <w:r>
        <w:t>Gedragseigenschappenlijst</w:t>
      </w:r>
    </w:p>
    <w:p w:rsidR="00FD6CFB" w:rsidRDefault="00FD6CFB" w:rsidP="00FD6CFB">
      <w:hyperlink r:id="rId39" w:history="1">
        <w:r w:rsidRPr="00522188">
          <w:rPr>
            <w:rStyle w:val="Hyperlink"/>
          </w:rPr>
          <w:t>https://start.24boost.nl/api/nl/library/get.json?dpsid=2018-76409119-89b7-44ec-8d06-909c4c67e23a--Gedragseigenschappenlijst.pdf</w:t>
        </w:r>
      </w:hyperlink>
    </w:p>
    <w:p w:rsidR="00FD6CFB" w:rsidRDefault="00FD6CFB" w:rsidP="00FD6CFB">
      <w:r>
        <w:t>Deze opdracht wordt klassikaal uitgevoerd. Je gaat voor de groep staan en je vertelt één minuut iets over jezelf, waarbij je enorm mag opscheppen. Je zin begint altijd met: ‘Ik ben supergoed in/met …’ Wat je vertelt mag je helemaal zelf weten.</w:t>
      </w:r>
    </w:p>
    <w:p w:rsidR="00FD6CFB" w:rsidRDefault="00FD6CFB" w:rsidP="00FD6CFB">
      <w:r>
        <w:t>Je medestudenten luisteren aandachtig en schrijven bij iedere presentatie één of meerdere kenmerken of kernwoorden op. Let op, dit kenmerk of kernwoord moet niet gaan over hoe goed je een presentatie geeft, maar vooral over kenmerken die je opvallen. Bijvoorbeeld: grappig, gedreven, enthousiast, verlegen enzovoort. Het doel is dat je feedback krijgt van je medestudenten over iets wat echt over jou gaat.</w:t>
      </w:r>
    </w:p>
    <w:p w:rsidR="00FD6CFB" w:rsidRDefault="00FD6CFB" w:rsidP="00FD6CFB">
      <w:r>
        <w:t>Je verzamelt nu alle kernwoorden die over jou zijn opgeschreven. Hier zet je ‘ik ben’ of ‘ik heb’ voor. Dus bijvoorbeeld: ik ben grappig, ik heb overtuigingskracht enzovoort. Je bespreekt klassikaal of in een groepje van maximaal drie personen je kernwoorden. Vraag aan elkaar waarom deze kernwoorden kloppen en op jou van toepassing zijn. Geef ook aan waar je het absoluut niet mee eens bent en waarom. Bedenk daarbij ook of dat waar je het niet mee eens ben mogelijk een kwaliteit kan zijn die je graag zou willen hebben of zou willen ontwikkelen.</w:t>
      </w:r>
    </w:p>
    <w:p w:rsidR="00FD6CFB" w:rsidRDefault="00FD6CFB" w:rsidP="00FD6CFB">
      <w:r>
        <w:t>Vind je een bepaald kernwoord niet bij jou passen, laat dan de klas of de groep zijn mening hierover geven. Vaak blijkt namelijk dat iemand een bepaalde kwaliteit niet bij zichzelf vindt passen, terwijl anderen dat wel vinden.</w:t>
      </w:r>
    </w:p>
    <w:p w:rsidR="00FD6CFB" w:rsidRDefault="00FD6CFB" w:rsidP="00FD6CFB">
      <w:r>
        <w:t>Reflecteer op deze opdracht. Geef aan wat je leuk, lastig en helemaal niet leuk vond.</w:t>
      </w:r>
    </w:p>
    <w:p w:rsidR="006A73F2" w:rsidRPr="006A73F2" w:rsidRDefault="006A73F2" w:rsidP="006A73F2">
      <w:pPr>
        <w:rPr>
          <w:b/>
          <w:i/>
        </w:rPr>
      </w:pPr>
      <w:r w:rsidRPr="006A73F2">
        <w:rPr>
          <w:b/>
          <w:i/>
        </w:rPr>
        <w:t>Antwoord</w:t>
      </w:r>
    </w:p>
    <w:p w:rsidR="006A73F2" w:rsidRPr="006A73F2" w:rsidRDefault="006A73F2" w:rsidP="006A73F2">
      <w:pPr>
        <w:rPr>
          <w:b/>
          <w:i/>
        </w:rPr>
      </w:pPr>
      <w:r w:rsidRPr="006A73F2">
        <w:rPr>
          <w:b/>
          <w:i/>
        </w:rPr>
        <w:t>Deze opdracht klassikaal gedaan.</w:t>
      </w:r>
    </w:p>
    <w:p w:rsidR="006A73F2" w:rsidRPr="006A73F2" w:rsidRDefault="006A73F2" w:rsidP="006A73F2">
      <w:pPr>
        <w:rPr>
          <w:b/>
          <w:i/>
        </w:rPr>
      </w:pPr>
      <w:r w:rsidRPr="006A73F2">
        <w:rPr>
          <w:b/>
          <w:i/>
        </w:rPr>
        <w:t>Ik vind dit een leuke opdracht omdat toneel spelen en opscheppen over mij zelf van nature doe als ik onzeker ben. Dit doe ik altijd om wat ruimte te krijgen en zodat mensen niet gaan doorvragen en of mij met rust laten.</w:t>
      </w:r>
    </w:p>
    <w:p w:rsidR="006A73F2" w:rsidRDefault="006A73F2" w:rsidP="006A73F2">
      <w:pPr>
        <w:rPr>
          <w:b/>
          <w:i/>
        </w:rPr>
      </w:pPr>
      <w:r w:rsidRPr="006A73F2">
        <w:rPr>
          <w:b/>
          <w:i/>
        </w:rPr>
        <w:t>In de klas waar ik inzit doe ik dat ook. Nu naar verloop van tijd zie ik dat mensen daar doorheen prikken. En mij zien voor wie ik ben. Ik krijg goede feedback maar klasgenoten komen ook naar mij toe met vragen. Dit vind ik een fijn gevoel.</w:t>
      </w:r>
    </w:p>
    <w:p w:rsidR="006A73F2" w:rsidRDefault="006A73F2" w:rsidP="006A73F2">
      <w:pPr>
        <w:rPr>
          <w:b/>
          <w:i/>
        </w:rPr>
      </w:pPr>
    </w:p>
    <w:p w:rsidR="006A73F2" w:rsidRPr="006A73F2" w:rsidRDefault="006A73F2" w:rsidP="006A73F2">
      <w:pPr>
        <w:pStyle w:val="Ondertitel"/>
      </w:pPr>
      <w:r w:rsidRPr="006A73F2">
        <w:lastRenderedPageBreak/>
        <w:t>Keuzedeel Persoonlijk profileren niveau 3-4 - 02 Wie ben ik?</w:t>
      </w:r>
    </w:p>
    <w:p w:rsidR="006A73F2" w:rsidRPr="006A73F2" w:rsidRDefault="006A73F2" w:rsidP="006A73F2">
      <w:pPr>
        <w:pStyle w:val="Ondertitel"/>
      </w:pPr>
      <w:r w:rsidRPr="006A73F2">
        <w:t>Opdracht 17. Wat straal ik uit?</w:t>
      </w:r>
    </w:p>
    <w:p w:rsidR="006A73F2" w:rsidRPr="006A73F2" w:rsidRDefault="006A73F2" w:rsidP="006A73F2">
      <w:r w:rsidRPr="006A73F2">
        <w:rPr>
          <w:b/>
          <w:i/>
        </w:rPr>
        <w:t>‘</w:t>
      </w:r>
      <w:r w:rsidRPr="006A73F2">
        <w:t>Wat een sukkel!’ ‘Hij lijkt me wel aardig.’ ‘Volgens mij is zij wel grappig.’ Als je iemand ontmoet vorm je je meteen een beeld van iemand: de eerste indruk. Dit geldt voor degene die jij ontmoet, maar de ander heeft ook een eerste indruk van jou!</w:t>
      </w:r>
    </w:p>
    <w:p w:rsidR="006A73F2" w:rsidRPr="006A73F2" w:rsidRDefault="006A73F2" w:rsidP="006A73F2">
      <w:r w:rsidRPr="006A73F2">
        <w:t>Je zegt vaak niet wat je eerste indruk is, maar het bepaalt wel wat jij van de ander vindt en hoe jij op de ander reageert. Leuk om erachter te komen welke eerste indruk jij achterlaat! En klopt dit ook met hoe jij jezelf ziet? Jij kunt bijvoorbeeld heel druk overkomen op een ander, maar eigenlijk ben jij heel onzeker. Daardoor ga je snel praten en druk doen. De ander denkt: wat een druktemaker!. Maar jij ziet jezelf helemaal niet zo. Leerzaam om te ontdekken dus!</w:t>
      </w:r>
    </w:p>
    <w:p w:rsidR="006A73F2" w:rsidRPr="006A73F2" w:rsidRDefault="006A73F2" w:rsidP="006A73F2">
      <w:r w:rsidRPr="006A73F2">
        <w:t>Bij de opdracht die je gaat doen, ga je onderzoeken welke (eerste) indruk jij achterlaat. En komt dit overeen met hoe jij jezelf ziet?</w:t>
      </w:r>
    </w:p>
    <w:p w:rsidR="006A73F2" w:rsidRPr="006A73F2" w:rsidRDefault="006A73F2" w:rsidP="006A73F2">
      <w:r w:rsidRPr="006A73F2">
        <w:t>Open de ‘Checklist uitstraling’. Welke eerste indruk denk je dat jij maakt op anderen? Met andere woorden: welke kenmerken denk je dat de anderen over jou zullen aankruisen? Vul de checklist in door minimaal vier en maximaal acht kenmerken aan te kruisen.</w:t>
      </w:r>
    </w:p>
    <w:p w:rsidR="006A73F2" w:rsidRPr="006A73F2" w:rsidRDefault="006A73F2" w:rsidP="006A73F2">
      <w:r w:rsidRPr="006A73F2">
        <w:t>Geef op de checklist met een kruisje aan welke drie kenmerken voor jou zeker niet mogen ontbreken.</w:t>
      </w:r>
    </w:p>
    <w:p w:rsidR="006A73F2" w:rsidRPr="006A73F2" w:rsidRDefault="006A73F2" w:rsidP="006A73F2">
      <w:r w:rsidRPr="006A73F2">
        <w:t>Je gaat nu deze lijst, zonder kruisjes, voorleggen aan vier mensen die jou nog niet zo heel lang kennen. Laat ze ook minimaal vier en maximaal acht kenmerken aankruisen over hun eerste indruk van jou en de indruk die ze nu van je hebben (de tweede indruk).</w:t>
      </w:r>
    </w:p>
    <w:p w:rsidR="006A73F2" w:rsidRPr="006A73F2" w:rsidRDefault="006A73F2" w:rsidP="006A73F2">
      <w:r w:rsidRPr="006A73F2">
        <w:t>Sla de checklist op en lever deze in bij je docent.</w:t>
      </w:r>
    </w:p>
    <w:p w:rsidR="006A73F2" w:rsidRPr="006A73F2" w:rsidRDefault="006A73F2" w:rsidP="006A73F2">
      <w:r w:rsidRPr="006A73F2">
        <w:t>Tip! Vraag de mensen die de kenmerken hebben aangekruist hierop een toelichting te geven. Het kan namelijk zijn dat jij een bepaald kenmerk negatief vindt, terwijl de ander dat juist niet vindt.</w:t>
      </w:r>
    </w:p>
    <w:p w:rsidR="006A73F2" w:rsidRPr="006A73F2" w:rsidRDefault="006A73F2" w:rsidP="006A73F2">
      <w:r w:rsidRPr="006A73F2">
        <w:t>Reflectie: Je verzamelt en bekijkt alle antwoorden. Vervolgens maak je een korte samenvatting waarin je de onderstaande vragen verwerkt:</w:t>
      </w:r>
    </w:p>
    <w:p w:rsidR="006A73F2" w:rsidRPr="006A73F2" w:rsidRDefault="006A73F2" w:rsidP="006A73F2">
      <w:r w:rsidRPr="006A73F2">
        <w:t>Wat is je eerste reactie op wat ze hebben aangekruist?</w:t>
      </w:r>
    </w:p>
    <w:p w:rsidR="006A73F2" w:rsidRPr="006A73F2" w:rsidRDefault="006A73F2" w:rsidP="006A73F2">
      <w:r w:rsidRPr="006A73F2">
        <w:t>Waar ben je blij mee?</w:t>
      </w:r>
    </w:p>
    <w:p w:rsidR="006A73F2" w:rsidRPr="006A73F2" w:rsidRDefault="006A73F2" w:rsidP="006A73F2">
      <w:r w:rsidRPr="006A73F2">
        <w:t>Wat heeft je verrast?</w:t>
      </w:r>
    </w:p>
    <w:p w:rsidR="006A73F2" w:rsidRPr="006A73F2" w:rsidRDefault="006A73F2" w:rsidP="006A73F2">
      <w:r w:rsidRPr="006A73F2">
        <w:t>In hoeverre klopt jouw beeld met dat van anderen?</w:t>
      </w:r>
    </w:p>
    <w:p w:rsidR="006A73F2" w:rsidRPr="006A73F2" w:rsidRDefault="006A73F2" w:rsidP="006A73F2">
      <w:r w:rsidRPr="006A73F2">
        <w:t>Wat concludeer je hieruit?</w:t>
      </w:r>
    </w:p>
    <w:p w:rsidR="006A73F2" w:rsidRPr="006A73F2" w:rsidRDefault="006A73F2" w:rsidP="006A73F2">
      <w:r w:rsidRPr="006A73F2">
        <w:t>Welk kenmerk wil je meer naar voren laten komen?</w:t>
      </w:r>
    </w:p>
    <w:p w:rsidR="006A73F2" w:rsidRPr="006A73F2" w:rsidRDefault="006A73F2" w:rsidP="006A73F2">
      <w:r w:rsidRPr="006A73F2">
        <w:t>Van welk kenmerk wil je het liefst zo snel mogelijk af en waarom?</w:t>
      </w:r>
    </w:p>
    <w:p w:rsidR="004A0463" w:rsidRDefault="004A0463" w:rsidP="004A0463"/>
    <w:p w:rsidR="004A0463" w:rsidRDefault="004A0463" w:rsidP="004A0463">
      <w:r>
        <w:lastRenderedPageBreak/>
        <w:t>Checklist Uitstraling</w:t>
      </w:r>
      <w:r>
        <w:tab/>
      </w:r>
      <w:r>
        <w:tab/>
      </w:r>
      <w:r>
        <w:tab/>
      </w:r>
      <w:r>
        <w:tab/>
      </w:r>
      <w:r>
        <w:tab/>
      </w:r>
      <w:r>
        <w:tab/>
      </w:r>
      <w:r>
        <w:tab/>
      </w:r>
      <w:r>
        <w:t>Ingevuld door Willem</w:t>
      </w:r>
    </w:p>
    <w:p w:rsidR="004A0463" w:rsidRDefault="004A0463" w:rsidP="004A0463">
      <w:r>
        <w:rPr>
          <w:rFonts w:ascii="Segoe UI Symbol" w:hAnsi="Segoe UI Symbol" w:cs="Segoe UI Symbol"/>
        </w:rPr>
        <w:t>☐</w:t>
      </w:r>
      <w:r>
        <w:t xml:space="preserve"> Afwezig</w:t>
      </w:r>
      <w:r>
        <w:tab/>
      </w:r>
      <w:r>
        <w:tab/>
      </w:r>
      <w:r>
        <w:rPr>
          <w:rFonts w:ascii="Segoe UI Symbol" w:hAnsi="Segoe UI Symbol" w:cs="Segoe UI Symbol"/>
        </w:rPr>
        <w:t>☐</w:t>
      </w:r>
      <w:r>
        <w:t xml:space="preserve"> Gelukkig</w:t>
      </w:r>
      <w:r>
        <w:tab/>
      </w:r>
      <w:r>
        <w:tab/>
      </w:r>
      <w:r>
        <w:rPr>
          <w:rFonts w:ascii="Segoe UI Symbol" w:hAnsi="Segoe UI Symbol" w:cs="Segoe UI Symbol"/>
        </w:rPr>
        <w:t>☐</w:t>
      </w:r>
      <w:r>
        <w:t xml:space="preserve"> Slordig</w:t>
      </w:r>
      <w:r>
        <w:tab/>
      </w:r>
      <w:r>
        <w:tab/>
      </w:r>
      <w:r>
        <w:rPr>
          <w:rFonts w:ascii="Segoe UI Symbol" w:hAnsi="Segoe UI Symbol" w:cs="Segoe UI Symbol"/>
        </w:rPr>
        <w:t>☐</w:t>
      </w:r>
      <w:r>
        <w:t xml:space="preserve"> Alternatief</w:t>
      </w:r>
    </w:p>
    <w:p w:rsidR="004A0463" w:rsidRDefault="004A0463" w:rsidP="004A0463">
      <w:r>
        <w:rPr>
          <w:rFonts w:ascii="Segoe UI Symbol" w:hAnsi="Segoe UI Symbol" w:cs="Segoe UI Symbol"/>
        </w:rPr>
        <w:t>☐</w:t>
      </w:r>
      <w:r>
        <w:t xml:space="preserve"> Hartelijk</w:t>
      </w:r>
      <w:r>
        <w:tab/>
      </w:r>
      <w:r>
        <w:tab/>
      </w:r>
      <w:r>
        <w:rPr>
          <w:rFonts w:ascii="Segoe UI Symbol" w:hAnsi="Segoe UI Symbol" w:cs="Segoe UI Symbol"/>
        </w:rPr>
        <w:t>☐</w:t>
      </w:r>
      <w:r>
        <w:t xml:space="preserve"> Sprankelend</w:t>
      </w:r>
      <w:r>
        <w:tab/>
      </w:r>
      <w:r>
        <w:rPr>
          <w:rFonts w:ascii="Segoe UI Symbol" w:hAnsi="Segoe UI Symbol" w:cs="Segoe UI Symbol"/>
        </w:rPr>
        <w:t>☐</w:t>
      </w:r>
      <w:r>
        <w:t xml:space="preserve"> Ambitieus</w:t>
      </w:r>
      <w:r>
        <w:tab/>
      </w:r>
      <w:r>
        <w:tab/>
      </w:r>
      <w:r>
        <w:rPr>
          <w:rFonts w:ascii="Segoe UI Symbol" w:hAnsi="Segoe UI Symbol" w:cs="Segoe UI Symbol"/>
        </w:rPr>
        <w:t>☐</w:t>
      </w:r>
      <w:r>
        <w:t xml:space="preserve"> Imponerend</w:t>
      </w:r>
    </w:p>
    <w:p w:rsidR="004A0463" w:rsidRDefault="004A0463" w:rsidP="004A0463">
      <w:r>
        <w:rPr>
          <w:rFonts w:ascii="Segoe UI Symbol" w:hAnsi="Segoe UI Symbol" w:cs="Segoe UI Symbol"/>
        </w:rPr>
        <w:t>☐</w:t>
      </w:r>
      <w:r>
        <w:t xml:space="preserve"> Sportief</w:t>
      </w:r>
      <w:r>
        <w:tab/>
      </w:r>
      <w:r>
        <w:tab/>
      </w:r>
      <w:r>
        <w:rPr>
          <w:rFonts w:ascii="Segoe UI Symbol" w:hAnsi="Segoe UI Symbol" w:cs="Segoe UI Symbol"/>
        </w:rPr>
        <w:t>☐</w:t>
      </w:r>
      <w:r>
        <w:t xml:space="preserve"> Afstandelijk</w:t>
      </w:r>
      <w:r>
        <w:tab/>
      </w:r>
      <w:r>
        <w:tab/>
      </w:r>
      <w:r>
        <w:rPr>
          <w:rFonts w:ascii="Segoe UI Symbol" w:hAnsi="Segoe UI Symbol" w:cs="Segoe UI Symbol"/>
        </w:rPr>
        <w:t>☐</w:t>
      </w:r>
      <w:r>
        <w:t xml:space="preserve"> Intelligent</w:t>
      </w:r>
      <w:r>
        <w:tab/>
      </w:r>
      <w:r>
        <w:tab/>
      </w:r>
      <w:r>
        <w:rPr>
          <w:rFonts w:ascii="Segoe UI Symbol" w:hAnsi="Segoe UI Symbol" w:cs="Segoe UI Symbol"/>
        </w:rPr>
        <w:t>☐</w:t>
      </w:r>
      <w:r>
        <w:t xml:space="preserve"> Streng</w:t>
      </w:r>
      <w:r>
        <w:tab/>
        <w:t xml:space="preserve">         </w:t>
      </w:r>
    </w:p>
    <w:p w:rsidR="004A0463" w:rsidRDefault="004A0463" w:rsidP="004A0463">
      <w:r>
        <w:rPr>
          <w:rFonts w:ascii="Segoe UI Symbol" w:hAnsi="Segoe UI Symbol" w:cs="Segoe UI Symbol"/>
        </w:rPr>
        <w:t>☐</w:t>
      </w:r>
      <w:r>
        <w:t xml:space="preserve"> Arrogant</w:t>
      </w:r>
      <w:r>
        <w:tab/>
      </w:r>
      <w:r>
        <w:tab/>
      </w:r>
      <w:r>
        <w:rPr>
          <w:rFonts w:ascii="Segoe UI Symbol" w:hAnsi="Segoe UI Symbol" w:cs="Segoe UI Symbol"/>
        </w:rPr>
        <w:t>☐</w:t>
      </w:r>
      <w:r>
        <w:t xml:space="preserve"> Intimiderend</w:t>
      </w:r>
      <w:r>
        <w:tab/>
      </w:r>
      <w:r>
        <w:rPr>
          <w:rFonts w:ascii="Segoe UI Symbol" w:hAnsi="Segoe UI Symbol" w:cs="Segoe UI Symbol"/>
        </w:rPr>
        <w:t>☐</w:t>
      </w:r>
      <w:r>
        <w:t xml:space="preserve"> Succesvol</w:t>
      </w:r>
      <w:r>
        <w:tab/>
      </w:r>
      <w:r>
        <w:tab/>
      </w:r>
      <w:r>
        <w:rPr>
          <w:rFonts w:ascii="Segoe UI Symbol" w:hAnsi="Segoe UI Symbol" w:cs="Segoe UI Symbol"/>
        </w:rPr>
        <w:t>☒</w:t>
      </w:r>
      <w:r>
        <w:t xml:space="preserve"> Assertief</w:t>
      </w:r>
    </w:p>
    <w:p w:rsidR="004A0463" w:rsidRDefault="004A0463" w:rsidP="004A0463">
      <w:r>
        <w:rPr>
          <w:rFonts w:ascii="Segoe UI Symbol" w:hAnsi="Segoe UI Symbol" w:cs="Segoe UI Symbol"/>
        </w:rPr>
        <w:t>☐</w:t>
      </w:r>
      <w:r>
        <w:t xml:space="preserve"> Jeugdig</w:t>
      </w:r>
      <w:r>
        <w:tab/>
      </w:r>
      <w:r>
        <w:tab/>
      </w:r>
      <w:r>
        <w:rPr>
          <w:rFonts w:ascii="Segoe UI Symbol" w:hAnsi="Segoe UI Symbol" w:cs="Segoe UI Symbol"/>
        </w:rPr>
        <w:t>☐</w:t>
      </w:r>
      <w:r>
        <w:t xml:space="preserve"> Sympathiek</w:t>
      </w:r>
      <w:r>
        <w:tab/>
      </w:r>
      <w:r>
        <w:tab/>
      </w:r>
      <w:r>
        <w:rPr>
          <w:rFonts w:ascii="Segoe UI Symbol" w:hAnsi="Segoe UI Symbol" w:cs="Segoe UI Symbol"/>
        </w:rPr>
        <w:t>☐</w:t>
      </w:r>
      <w:r>
        <w:t xml:space="preserve"> Avontuurlijk</w:t>
      </w:r>
      <w:r>
        <w:tab/>
      </w:r>
      <w:r>
        <w:rPr>
          <w:rFonts w:ascii="Segoe UI Symbol" w:hAnsi="Segoe UI Symbol" w:cs="Segoe UI Symbol"/>
        </w:rPr>
        <w:t>☐</w:t>
      </w:r>
      <w:r>
        <w:t xml:space="preserve"> Lief</w:t>
      </w:r>
      <w:r>
        <w:tab/>
      </w:r>
    </w:p>
    <w:p w:rsidR="004A0463" w:rsidRDefault="004A0463" w:rsidP="004A0463">
      <w:r>
        <w:rPr>
          <w:rFonts w:ascii="Segoe UI Symbol" w:hAnsi="Segoe UI Symbol" w:cs="Segoe UI Symbol"/>
        </w:rPr>
        <w:t>☐</w:t>
      </w:r>
      <w:r>
        <w:t xml:space="preserve"> Temperamentvol</w:t>
      </w:r>
      <w:r>
        <w:tab/>
      </w:r>
      <w:r>
        <w:rPr>
          <w:rFonts w:ascii="Segoe UI Symbol" w:hAnsi="Segoe UI Symbol" w:cs="Segoe UI Symbol"/>
        </w:rPr>
        <w:t>☐</w:t>
      </w:r>
      <w:r>
        <w:t xml:space="preserve"> Bescheiden</w:t>
      </w:r>
      <w:r>
        <w:tab/>
      </w:r>
      <w:r>
        <w:tab/>
      </w:r>
      <w:r>
        <w:rPr>
          <w:rFonts w:ascii="Segoe UI Symbol" w:hAnsi="Segoe UI Symbol" w:cs="Segoe UI Symbol"/>
        </w:rPr>
        <w:t>☐</w:t>
      </w:r>
      <w:r>
        <w:t xml:space="preserve"> Modieus</w:t>
      </w:r>
      <w:r>
        <w:tab/>
      </w:r>
      <w:r>
        <w:tab/>
      </w:r>
      <w:r>
        <w:rPr>
          <w:rFonts w:ascii="Segoe UI Symbol" w:hAnsi="Segoe UI Symbol" w:cs="Segoe UI Symbol"/>
        </w:rPr>
        <w:t>☐</w:t>
      </w:r>
      <w:r>
        <w:t xml:space="preserve"> Toegankelijk</w:t>
      </w:r>
    </w:p>
    <w:p w:rsidR="004A0463" w:rsidRDefault="004A0463" w:rsidP="004A0463">
      <w:r>
        <w:rPr>
          <w:rFonts w:ascii="Segoe UI Symbol" w:hAnsi="Segoe UI Symbol" w:cs="Segoe UI Symbol"/>
        </w:rPr>
        <w:t>☐</w:t>
      </w:r>
      <w:r>
        <w:t xml:space="preserve"> Betrouwbaar</w:t>
      </w:r>
      <w:r w:rsidR="00E90376">
        <w:tab/>
      </w:r>
      <w:r>
        <w:rPr>
          <w:rFonts w:ascii="Segoe UI Symbol" w:hAnsi="Segoe UI Symbol" w:cs="Segoe UI Symbol"/>
        </w:rPr>
        <w:t>☐</w:t>
      </w:r>
      <w:r>
        <w:t xml:space="preserve"> Netjes</w:t>
      </w:r>
      <w:r w:rsidR="00E90376">
        <w:tab/>
      </w:r>
      <w:r w:rsidR="00E90376">
        <w:tab/>
      </w:r>
      <w:r>
        <w:rPr>
          <w:rFonts w:ascii="Segoe UI Symbol" w:hAnsi="Segoe UI Symbol" w:cs="Segoe UI Symbol"/>
        </w:rPr>
        <w:t>☐</w:t>
      </w:r>
      <w:r>
        <w:t xml:space="preserve"> Verlegen</w:t>
      </w:r>
      <w:r w:rsidR="00E90376">
        <w:tab/>
      </w:r>
      <w:r w:rsidR="00E90376">
        <w:tab/>
      </w:r>
      <w:r>
        <w:rPr>
          <w:rFonts w:ascii="Segoe UI Symbol" w:hAnsi="Segoe UI Symbol" w:cs="Segoe UI Symbol"/>
        </w:rPr>
        <w:t>☒</w:t>
      </w:r>
      <w:r>
        <w:t xml:space="preserve"> Chaotisch</w:t>
      </w:r>
    </w:p>
    <w:p w:rsidR="004A0463" w:rsidRDefault="004A0463" w:rsidP="004A0463">
      <w:r>
        <w:rPr>
          <w:rFonts w:ascii="Segoe UI Symbol" w:hAnsi="Segoe UI Symbol" w:cs="Segoe UI Symbol"/>
        </w:rPr>
        <w:t>☐</w:t>
      </w:r>
      <w:r>
        <w:t xml:space="preserve"> Onopvallend</w:t>
      </w:r>
      <w:r w:rsidR="00E90376">
        <w:tab/>
      </w:r>
      <w:r>
        <w:rPr>
          <w:rFonts w:ascii="Segoe UI Symbol" w:hAnsi="Segoe UI Symbol" w:cs="Segoe UI Symbol"/>
        </w:rPr>
        <w:t>☐</w:t>
      </w:r>
      <w:r>
        <w:t xml:space="preserve"> Verleidelijk</w:t>
      </w:r>
      <w:r w:rsidR="00E90376">
        <w:tab/>
      </w:r>
      <w:r w:rsidR="00E90376">
        <w:tab/>
      </w:r>
      <w:r>
        <w:rPr>
          <w:rFonts w:ascii="Segoe UI Symbol" w:hAnsi="Segoe UI Symbol" w:cs="Segoe UI Symbol"/>
        </w:rPr>
        <w:t>☐</w:t>
      </w:r>
      <w:r>
        <w:t xml:space="preserve"> Choquerend</w:t>
      </w:r>
      <w:r w:rsidR="00E90376">
        <w:tab/>
      </w:r>
      <w:r w:rsidR="00E90376">
        <w:tab/>
      </w:r>
      <w:r>
        <w:rPr>
          <w:rFonts w:ascii="Segoe UI Symbol" w:hAnsi="Segoe UI Symbol" w:cs="Segoe UI Symbol"/>
        </w:rPr>
        <w:t>☐</w:t>
      </w:r>
      <w:r>
        <w:t xml:space="preserve"> Opgeruimd</w:t>
      </w:r>
    </w:p>
    <w:p w:rsidR="004A0463" w:rsidRDefault="004A0463" w:rsidP="004A0463">
      <w:r>
        <w:rPr>
          <w:rFonts w:ascii="Segoe UI Symbol" w:hAnsi="Segoe UI Symbol" w:cs="Segoe UI Symbol"/>
        </w:rPr>
        <w:t>☐</w:t>
      </w:r>
      <w:r>
        <w:t xml:space="preserve"> Verzorgd</w:t>
      </w:r>
      <w:r w:rsidR="00E90376">
        <w:tab/>
      </w:r>
      <w:r w:rsidR="00E90376">
        <w:tab/>
      </w:r>
      <w:r>
        <w:rPr>
          <w:rFonts w:ascii="Segoe UI Symbol" w:hAnsi="Segoe UI Symbol" w:cs="Segoe UI Symbol"/>
        </w:rPr>
        <w:t>☐</w:t>
      </w:r>
      <w:r>
        <w:t xml:space="preserve"> Conservatief</w:t>
      </w:r>
      <w:r w:rsidR="00E90376">
        <w:tab/>
      </w:r>
      <w:r w:rsidR="00E90376">
        <w:tab/>
      </w:r>
      <w:r>
        <w:rPr>
          <w:rFonts w:ascii="Segoe UI Symbol" w:hAnsi="Segoe UI Symbol" w:cs="Segoe UI Symbol"/>
        </w:rPr>
        <w:t>☐</w:t>
      </w:r>
      <w:r>
        <w:t xml:space="preserve"> Onverzorgd</w:t>
      </w:r>
      <w:r w:rsidR="00E90376">
        <w:tab/>
      </w:r>
      <w:r w:rsidR="00E90376">
        <w:tab/>
      </w:r>
      <w:r>
        <w:rPr>
          <w:rFonts w:ascii="Segoe UI Symbol" w:hAnsi="Segoe UI Symbol" w:cs="Segoe UI Symbol"/>
        </w:rPr>
        <w:t>☐</w:t>
      </w:r>
      <w:r>
        <w:t xml:space="preserve"> Vriendelijk</w:t>
      </w:r>
    </w:p>
    <w:p w:rsidR="004A0463" w:rsidRDefault="004A0463" w:rsidP="004A0463">
      <w:r>
        <w:rPr>
          <w:rFonts w:ascii="Segoe UI Symbol" w:hAnsi="Segoe UI Symbol" w:cs="Segoe UI Symbol"/>
        </w:rPr>
        <w:t>☐</w:t>
      </w:r>
      <w:r>
        <w:t xml:space="preserve"> Creatief</w:t>
      </w:r>
      <w:r w:rsidR="00E90376">
        <w:tab/>
      </w:r>
      <w:r w:rsidR="00E90376">
        <w:tab/>
      </w:r>
      <w:r>
        <w:rPr>
          <w:rFonts w:ascii="Segoe UI Symbol" w:hAnsi="Segoe UI Symbol" w:cs="Segoe UI Symbol"/>
        </w:rPr>
        <w:t>☐</w:t>
      </w:r>
      <w:r>
        <w:t xml:space="preserve"> Onzeker</w:t>
      </w:r>
      <w:r w:rsidR="00E90376">
        <w:tab/>
      </w:r>
      <w:r w:rsidR="00E90376">
        <w:tab/>
      </w:r>
      <w:r>
        <w:rPr>
          <w:rFonts w:ascii="Segoe UI Symbol" w:hAnsi="Segoe UI Symbol" w:cs="Segoe UI Symbol"/>
        </w:rPr>
        <w:t>☐</w:t>
      </w:r>
      <w:r>
        <w:t xml:space="preserve"> Warm</w:t>
      </w:r>
      <w:r w:rsidR="00E90376">
        <w:tab/>
      </w:r>
      <w:r w:rsidR="00E90376">
        <w:tab/>
      </w:r>
      <w:r>
        <w:rPr>
          <w:rFonts w:ascii="Segoe UI Symbol" w:hAnsi="Segoe UI Symbol" w:cs="Segoe UI Symbol"/>
        </w:rPr>
        <w:t>☐</w:t>
      </w:r>
      <w:r>
        <w:t xml:space="preserve"> Dominant</w:t>
      </w:r>
    </w:p>
    <w:p w:rsidR="004A0463" w:rsidRDefault="004A0463" w:rsidP="004A0463">
      <w:r>
        <w:rPr>
          <w:rFonts w:ascii="Segoe UI Symbol" w:hAnsi="Segoe UI Symbol" w:cs="Segoe UI Symbol"/>
        </w:rPr>
        <w:t>☐</w:t>
      </w:r>
      <w:r>
        <w:t xml:space="preserve"> Open</w:t>
      </w:r>
      <w:r w:rsidR="00E90376">
        <w:tab/>
      </w:r>
      <w:r w:rsidR="00E90376">
        <w:tab/>
      </w:r>
      <w:r>
        <w:rPr>
          <w:rFonts w:ascii="Segoe UI Symbol" w:hAnsi="Segoe UI Symbol" w:cs="Segoe UI Symbol"/>
        </w:rPr>
        <w:t>☐</w:t>
      </w:r>
      <w:r>
        <w:t xml:space="preserve"> Zakelijk</w:t>
      </w:r>
      <w:r w:rsidR="00E90376">
        <w:tab/>
      </w:r>
      <w:r w:rsidR="00E90376">
        <w:tab/>
      </w:r>
      <w:r>
        <w:rPr>
          <w:rFonts w:ascii="Segoe UI Symbol" w:hAnsi="Segoe UI Symbol" w:cs="Segoe UI Symbol"/>
        </w:rPr>
        <w:t>☐</w:t>
      </w:r>
      <w:r>
        <w:t xml:space="preserve"> Druk</w:t>
      </w:r>
      <w:r w:rsidR="00E90376">
        <w:tab/>
      </w:r>
      <w:r w:rsidR="00E90376">
        <w:tab/>
      </w:r>
      <w:r>
        <w:rPr>
          <w:rFonts w:ascii="Segoe UI Symbol" w:hAnsi="Segoe UI Symbol" w:cs="Segoe UI Symbol"/>
        </w:rPr>
        <w:t>☐</w:t>
      </w:r>
      <w:r>
        <w:t xml:space="preserve"> Pittig</w:t>
      </w:r>
    </w:p>
    <w:p w:rsidR="004A0463" w:rsidRDefault="004A0463" w:rsidP="004A0463">
      <w:r>
        <w:rPr>
          <w:rFonts w:ascii="Segoe UI Symbol" w:hAnsi="Segoe UI Symbol" w:cs="Segoe UI Symbol"/>
        </w:rPr>
        <w:t>☒</w:t>
      </w:r>
      <w:r>
        <w:t xml:space="preserve"> Zelfverzekerd</w:t>
      </w:r>
      <w:r w:rsidR="00E90376">
        <w:tab/>
      </w:r>
      <w:r>
        <w:rPr>
          <w:rFonts w:ascii="Segoe UI Symbol" w:hAnsi="Segoe UI Symbol" w:cs="Segoe UI Symbol"/>
        </w:rPr>
        <w:t>☐</w:t>
      </w:r>
      <w:r>
        <w:t xml:space="preserve"> Eigenwijs</w:t>
      </w:r>
      <w:r w:rsidR="00E90376">
        <w:tab/>
      </w:r>
      <w:r w:rsidR="00E90376">
        <w:tab/>
      </w:r>
      <w:r>
        <w:rPr>
          <w:rFonts w:ascii="Segoe UI Symbol" w:hAnsi="Segoe UI Symbol" w:cs="Segoe UI Symbol"/>
        </w:rPr>
        <w:t>☐</w:t>
      </w:r>
      <w:r>
        <w:t xml:space="preserve"> Professioneel</w:t>
      </w:r>
      <w:r w:rsidR="00E90376">
        <w:tab/>
      </w:r>
      <w:r>
        <w:rPr>
          <w:rFonts w:ascii="Segoe UI Symbol" w:hAnsi="Segoe UI Symbol" w:cs="Segoe UI Symbol"/>
        </w:rPr>
        <w:t>☐</w:t>
      </w:r>
      <w:r>
        <w:t xml:space="preserve"> Zorgvuldig</w:t>
      </w:r>
    </w:p>
    <w:p w:rsidR="004A0463" w:rsidRDefault="004A0463" w:rsidP="00E90376">
      <w:r>
        <w:rPr>
          <w:rFonts w:ascii="Segoe UI Symbol" w:hAnsi="Segoe UI Symbol" w:cs="Segoe UI Symbol"/>
        </w:rPr>
        <w:t>☐</w:t>
      </w:r>
      <w:r>
        <w:t xml:space="preserve"> Emotioneel</w:t>
      </w:r>
      <w:r w:rsidR="00E90376">
        <w:tab/>
      </w:r>
      <w:r w:rsidR="00E90376">
        <w:tab/>
      </w:r>
      <w:r>
        <w:rPr>
          <w:rFonts w:ascii="Segoe UI Symbol" w:hAnsi="Segoe UI Symbol" w:cs="Segoe UI Symbol"/>
        </w:rPr>
        <w:t>☐</w:t>
      </w:r>
      <w:r>
        <w:t xml:space="preserve"> Rustig</w:t>
      </w:r>
      <w:r w:rsidR="00E90376">
        <w:tab/>
      </w:r>
      <w:r w:rsidR="00E90376">
        <w:tab/>
      </w:r>
      <w:r>
        <w:rPr>
          <w:rFonts w:ascii="Segoe UI Symbol" w:hAnsi="Segoe UI Symbol" w:cs="Segoe UI Symbol"/>
        </w:rPr>
        <w:t>☒</w:t>
      </w:r>
      <w:r>
        <w:t xml:space="preserve"> Zorgzaam</w:t>
      </w:r>
      <w:r w:rsidR="00E90376">
        <w:tab/>
      </w:r>
      <w:r w:rsidR="00E90376">
        <w:tab/>
      </w:r>
      <w:r>
        <w:rPr>
          <w:rFonts w:ascii="Segoe UI Symbol" w:hAnsi="Segoe UI Symbol" w:cs="Segoe UI Symbol"/>
        </w:rPr>
        <w:t>☐</w:t>
      </w:r>
      <w:r>
        <w:t xml:space="preserve"> Enthousiast</w:t>
      </w:r>
    </w:p>
    <w:p w:rsidR="004A0463" w:rsidRDefault="004A0463" w:rsidP="004A0463">
      <w:r>
        <w:rPr>
          <w:rFonts w:ascii="Segoe UI Symbol" w:hAnsi="Segoe UI Symbol" w:cs="Segoe UI Symbol"/>
        </w:rPr>
        <w:t>☐</w:t>
      </w:r>
      <w:r>
        <w:t xml:space="preserve"> Saai</w:t>
      </w:r>
      <w:r w:rsidR="00E90376">
        <w:tab/>
      </w:r>
      <w:r w:rsidR="00E90376">
        <w:tab/>
      </w:r>
      <w:r w:rsidR="00E90376">
        <w:tab/>
      </w:r>
      <w:r>
        <w:rPr>
          <w:rFonts w:ascii="Segoe UI Symbol" w:hAnsi="Segoe UI Symbol" w:cs="Segoe UI Symbol"/>
        </w:rPr>
        <w:t>☐</w:t>
      </w:r>
      <w:r>
        <w:t xml:space="preserve"> Frivool</w:t>
      </w:r>
      <w:r w:rsidR="00E90376">
        <w:tab/>
      </w:r>
      <w:r w:rsidR="00E90376">
        <w:tab/>
      </w:r>
      <w:r>
        <w:rPr>
          <w:rFonts w:ascii="Segoe UI Symbol" w:hAnsi="Segoe UI Symbol" w:cs="Segoe UI Symbol"/>
        </w:rPr>
        <w:t>☐</w:t>
      </w:r>
      <w:r>
        <w:t xml:space="preserve"> Serieus</w:t>
      </w:r>
      <w:r w:rsidR="00E90376">
        <w:tab/>
      </w:r>
      <w:r w:rsidR="00E90376">
        <w:tab/>
      </w:r>
      <w:r>
        <w:rPr>
          <w:rFonts w:ascii="Segoe UI Symbol" w:hAnsi="Segoe UI Symbol" w:cs="Segoe UI Symbol"/>
        </w:rPr>
        <w:t>☐</w:t>
      </w:r>
      <w:r>
        <w:t xml:space="preserve"> ……………</w:t>
      </w:r>
    </w:p>
    <w:p w:rsidR="004A0463" w:rsidRDefault="004A0463" w:rsidP="004A0463"/>
    <w:p w:rsidR="004A0463" w:rsidRDefault="004A0463" w:rsidP="004A0463">
      <w:r>
        <w:t>1. Welke drie kenmerken mogen niet ontbreken?</w:t>
      </w:r>
    </w:p>
    <w:p w:rsidR="004A0463" w:rsidRDefault="004A0463" w:rsidP="004A0463">
      <w:r>
        <w:t>1.</w:t>
      </w:r>
      <w:r>
        <w:tab/>
        <w:t>Creatief…………</w:t>
      </w:r>
    </w:p>
    <w:p w:rsidR="004A0463" w:rsidRDefault="004A0463" w:rsidP="004A0463">
      <w:r>
        <w:t>2.</w:t>
      </w:r>
      <w:r>
        <w:tab/>
        <w:t>Toegankelijk…………</w:t>
      </w:r>
    </w:p>
    <w:p w:rsidR="004A0463" w:rsidRDefault="004A0463" w:rsidP="004A0463">
      <w:r>
        <w:t>3.</w:t>
      </w:r>
      <w:r>
        <w:tab/>
        <w:t>Open…………</w:t>
      </w:r>
    </w:p>
    <w:p w:rsidR="004A0463" w:rsidRDefault="004A0463" w:rsidP="004A0463"/>
    <w:p w:rsidR="004A0463" w:rsidRDefault="004A0463" w:rsidP="004A0463">
      <w:r>
        <w:t xml:space="preserve">2. Welke kenmerken hoop je dat anderen voor jou zullen aankruisen? </w:t>
      </w:r>
    </w:p>
    <w:p w:rsidR="004A0463" w:rsidRDefault="004A0463" w:rsidP="004A0463">
      <w:r>
        <w:t>1.</w:t>
      </w:r>
      <w:r>
        <w:tab/>
        <w:t>Open…………</w:t>
      </w:r>
    </w:p>
    <w:p w:rsidR="004A0463" w:rsidRDefault="004A0463" w:rsidP="004A0463">
      <w:r>
        <w:t>2.</w:t>
      </w:r>
      <w:r>
        <w:tab/>
        <w:t>Toegankelijk…………</w:t>
      </w:r>
    </w:p>
    <w:p w:rsidR="004A0463" w:rsidRDefault="004A0463" w:rsidP="004A0463">
      <w:r>
        <w:t>3.</w:t>
      </w:r>
      <w:r>
        <w:tab/>
        <w:t>Sympathiek…………</w:t>
      </w:r>
    </w:p>
    <w:p w:rsidR="004A0463" w:rsidRDefault="004A0463" w:rsidP="004A0463"/>
    <w:p w:rsidR="00E90376" w:rsidRDefault="00E90376" w:rsidP="004A0463"/>
    <w:p w:rsidR="004A0463" w:rsidRDefault="004A0463" w:rsidP="004A0463">
      <w:r>
        <w:lastRenderedPageBreak/>
        <w:t>Voorleggen 4 personen:</w:t>
      </w:r>
    </w:p>
    <w:tbl>
      <w:tblPr>
        <w:tblStyle w:val="Tabelraster"/>
        <w:tblW w:w="0" w:type="auto"/>
        <w:tblLook w:val="04A0" w:firstRow="1" w:lastRow="0" w:firstColumn="1" w:lastColumn="0" w:noHBand="0" w:noVBand="1"/>
      </w:tblPr>
      <w:tblGrid>
        <w:gridCol w:w="2152"/>
        <w:gridCol w:w="2152"/>
        <w:gridCol w:w="2152"/>
        <w:gridCol w:w="2152"/>
      </w:tblGrid>
      <w:tr w:rsidR="00E90376" w:rsidTr="00E90376">
        <w:tc>
          <w:tcPr>
            <w:tcW w:w="2152" w:type="dxa"/>
          </w:tcPr>
          <w:p w:rsidR="00E90376" w:rsidRDefault="00E90376" w:rsidP="00E90376">
            <w:r w:rsidRPr="00E90376">
              <w:t>Persoon 1</w:t>
            </w:r>
          </w:p>
        </w:tc>
        <w:tc>
          <w:tcPr>
            <w:tcW w:w="2152" w:type="dxa"/>
          </w:tcPr>
          <w:p w:rsidR="00E90376" w:rsidRPr="006F6CC8" w:rsidRDefault="00E90376" w:rsidP="00E90376">
            <w:r w:rsidRPr="006F6CC8">
              <w:t>Persoon 2</w:t>
            </w:r>
          </w:p>
        </w:tc>
        <w:tc>
          <w:tcPr>
            <w:tcW w:w="2152" w:type="dxa"/>
          </w:tcPr>
          <w:p w:rsidR="00E90376" w:rsidRPr="009A3499" w:rsidRDefault="00E90376" w:rsidP="00E90376">
            <w:r w:rsidRPr="009A3499">
              <w:t>Persoon 3</w:t>
            </w:r>
          </w:p>
        </w:tc>
        <w:tc>
          <w:tcPr>
            <w:tcW w:w="2152" w:type="dxa"/>
          </w:tcPr>
          <w:p w:rsidR="00E90376" w:rsidRPr="00AE5BF4" w:rsidRDefault="00E90376" w:rsidP="00E90376">
            <w:r w:rsidRPr="00AE5BF4">
              <w:t>Persoon 4</w:t>
            </w:r>
          </w:p>
        </w:tc>
      </w:tr>
      <w:tr w:rsidR="00E90376" w:rsidTr="00E90376">
        <w:tc>
          <w:tcPr>
            <w:tcW w:w="2152" w:type="dxa"/>
          </w:tcPr>
          <w:p w:rsidR="00E90376" w:rsidRDefault="00E90376" w:rsidP="00E90376">
            <w:r w:rsidRPr="00E90376">
              <w:t>1. Eigenwijs</w:t>
            </w:r>
          </w:p>
        </w:tc>
        <w:tc>
          <w:tcPr>
            <w:tcW w:w="2152" w:type="dxa"/>
          </w:tcPr>
          <w:p w:rsidR="00E90376" w:rsidRPr="006F6CC8" w:rsidRDefault="00E90376" w:rsidP="00E90376">
            <w:r w:rsidRPr="006F6CC8">
              <w:t>1. Serieus</w:t>
            </w:r>
          </w:p>
        </w:tc>
        <w:tc>
          <w:tcPr>
            <w:tcW w:w="2152" w:type="dxa"/>
          </w:tcPr>
          <w:p w:rsidR="00E90376" w:rsidRPr="009A3499" w:rsidRDefault="00E90376" w:rsidP="00E90376">
            <w:r w:rsidRPr="009A3499">
              <w:t>1. Creatief</w:t>
            </w:r>
          </w:p>
        </w:tc>
        <w:tc>
          <w:tcPr>
            <w:tcW w:w="2152" w:type="dxa"/>
          </w:tcPr>
          <w:p w:rsidR="00E90376" w:rsidRPr="00AE5BF4" w:rsidRDefault="00E90376" w:rsidP="00E90376">
            <w:r w:rsidRPr="00AE5BF4">
              <w:t>1. Zorgzaam</w:t>
            </w:r>
          </w:p>
        </w:tc>
      </w:tr>
      <w:tr w:rsidR="00E90376" w:rsidTr="00E90376">
        <w:tc>
          <w:tcPr>
            <w:tcW w:w="2152" w:type="dxa"/>
          </w:tcPr>
          <w:p w:rsidR="00E90376" w:rsidRDefault="00E90376" w:rsidP="00E90376">
            <w:r w:rsidRPr="00E90376">
              <w:t>2. Chaotisch</w:t>
            </w:r>
          </w:p>
        </w:tc>
        <w:tc>
          <w:tcPr>
            <w:tcW w:w="2152" w:type="dxa"/>
          </w:tcPr>
          <w:p w:rsidR="00E90376" w:rsidRPr="006F6CC8" w:rsidRDefault="00E90376" w:rsidP="00E90376">
            <w:r w:rsidRPr="006F6CC8">
              <w:t>2. Opgeruimd</w:t>
            </w:r>
          </w:p>
        </w:tc>
        <w:tc>
          <w:tcPr>
            <w:tcW w:w="2152" w:type="dxa"/>
          </w:tcPr>
          <w:p w:rsidR="00E90376" w:rsidRPr="009A3499" w:rsidRDefault="00E90376" w:rsidP="00E90376">
            <w:r w:rsidRPr="009A3499">
              <w:t>2. Eigenwijs</w:t>
            </w:r>
          </w:p>
        </w:tc>
        <w:tc>
          <w:tcPr>
            <w:tcW w:w="2152" w:type="dxa"/>
          </w:tcPr>
          <w:p w:rsidR="00E90376" w:rsidRPr="00AE5BF4" w:rsidRDefault="00E90376" w:rsidP="00E90376">
            <w:r w:rsidRPr="00AE5BF4">
              <w:t>2. Betrouwbaar</w:t>
            </w:r>
          </w:p>
        </w:tc>
      </w:tr>
      <w:tr w:rsidR="00E90376" w:rsidTr="00E90376">
        <w:tc>
          <w:tcPr>
            <w:tcW w:w="2152" w:type="dxa"/>
          </w:tcPr>
          <w:p w:rsidR="00E90376" w:rsidRDefault="00E90376" w:rsidP="00E90376">
            <w:r w:rsidRPr="00E90376">
              <w:t>3. Creatief</w:t>
            </w:r>
          </w:p>
        </w:tc>
        <w:tc>
          <w:tcPr>
            <w:tcW w:w="2152" w:type="dxa"/>
          </w:tcPr>
          <w:p w:rsidR="00E90376" w:rsidRPr="006F6CC8" w:rsidRDefault="00E90376" w:rsidP="00E90376">
            <w:r w:rsidRPr="006F6CC8">
              <w:t>3. Verzorgd</w:t>
            </w:r>
          </w:p>
        </w:tc>
        <w:tc>
          <w:tcPr>
            <w:tcW w:w="2152" w:type="dxa"/>
          </w:tcPr>
          <w:p w:rsidR="00E90376" w:rsidRPr="009A3499" w:rsidRDefault="00E90376" w:rsidP="00E90376">
            <w:r w:rsidRPr="009A3499">
              <w:t>3. Betrouwbaar</w:t>
            </w:r>
          </w:p>
        </w:tc>
        <w:tc>
          <w:tcPr>
            <w:tcW w:w="2152" w:type="dxa"/>
          </w:tcPr>
          <w:p w:rsidR="00E90376" w:rsidRPr="00AE5BF4" w:rsidRDefault="00E90376" w:rsidP="00E90376">
            <w:r w:rsidRPr="00AE5BF4">
              <w:t>3. Serieus</w:t>
            </w:r>
          </w:p>
        </w:tc>
      </w:tr>
      <w:tr w:rsidR="00E90376" w:rsidTr="00E90376">
        <w:tc>
          <w:tcPr>
            <w:tcW w:w="2152" w:type="dxa"/>
          </w:tcPr>
          <w:p w:rsidR="00E90376" w:rsidRPr="00E90376" w:rsidRDefault="00E90376" w:rsidP="00E90376">
            <w:r w:rsidRPr="00E90376">
              <w:t>4. Zorgzaam</w:t>
            </w:r>
          </w:p>
        </w:tc>
        <w:tc>
          <w:tcPr>
            <w:tcW w:w="2152" w:type="dxa"/>
          </w:tcPr>
          <w:p w:rsidR="00E90376" w:rsidRDefault="00E90376" w:rsidP="00E90376">
            <w:r w:rsidRPr="006F6CC8">
              <w:t>4. Open</w:t>
            </w:r>
          </w:p>
        </w:tc>
        <w:tc>
          <w:tcPr>
            <w:tcW w:w="2152" w:type="dxa"/>
          </w:tcPr>
          <w:p w:rsidR="00E90376" w:rsidRDefault="00E90376" w:rsidP="00E90376">
            <w:r w:rsidRPr="009A3499">
              <w:t>4. Enthousiast</w:t>
            </w:r>
          </w:p>
        </w:tc>
        <w:tc>
          <w:tcPr>
            <w:tcW w:w="2152" w:type="dxa"/>
          </w:tcPr>
          <w:p w:rsidR="00E90376" w:rsidRDefault="00E90376" w:rsidP="00E90376">
            <w:r w:rsidRPr="00AE5BF4">
              <w:t>4. Sympathiek</w:t>
            </w:r>
          </w:p>
        </w:tc>
      </w:tr>
    </w:tbl>
    <w:p w:rsidR="004A0463" w:rsidRDefault="004A0463" w:rsidP="004A0463"/>
    <w:p w:rsidR="004A0463" w:rsidRDefault="004A0463" w:rsidP="004A0463">
      <w:r>
        <w:t>Reflectie: Je verzamelt en bekijkt alle antwoorden. Vervolgens maak je een korte samenvatting waarin je de onderstaande vragen verwerkt:</w:t>
      </w:r>
    </w:p>
    <w:p w:rsidR="004A0463" w:rsidRDefault="004A0463" w:rsidP="004A0463">
      <w:r>
        <w:t>Wat is je eerste reactie op wat ze hebben aangekruist?</w:t>
      </w:r>
    </w:p>
    <w:p w:rsidR="004A0463" w:rsidRDefault="004A0463" w:rsidP="004A0463">
      <w:r>
        <w:t>Voor mijn gevoel klopt het in grote lijnen. Het geeft mij een goed gevoel.</w:t>
      </w:r>
    </w:p>
    <w:p w:rsidR="004A0463" w:rsidRPr="00E90376" w:rsidRDefault="004A0463" w:rsidP="004A0463">
      <w:pPr>
        <w:rPr>
          <w:b/>
          <w:i/>
        </w:rPr>
      </w:pPr>
      <w:r w:rsidRPr="00E90376">
        <w:rPr>
          <w:b/>
          <w:i/>
        </w:rPr>
        <w:t>Waar ben je blij mee?</w:t>
      </w:r>
    </w:p>
    <w:p w:rsidR="004A0463" w:rsidRDefault="004A0463" w:rsidP="004A0463">
      <w:r>
        <w:t xml:space="preserve">Dat ik als creatief en zorgzaam betrouwbaar wordt gezien. </w:t>
      </w:r>
    </w:p>
    <w:p w:rsidR="004A0463" w:rsidRPr="00E90376" w:rsidRDefault="004A0463" w:rsidP="004A0463">
      <w:pPr>
        <w:rPr>
          <w:b/>
          <w:i/>
        </w:rPr>
      </w:pPr>
      <w:r w:rsidRPr="00E90376">
        <w:rPr>
          <w:b/>
          <w:i/>
        </w:rPr>
        <w:t>Wat heeft je verrast?</w:t>
      </w:r>
    </w:p>
    <w:p w:rsidR="004A0463" w:rsidRDefault="004A0463" w:rsidP="004A0463">
      <w:r>
        <w:t>Opgeruimd verast mij. Naar mijn idee ben ik helemaal niet opgeruimd.</w:t>
      </w:r>
    </w:p>
    <w:p w:rsidR="004A0463" w:rsidRPr="00E90376" w:rsidRDefault="004A0463" w:rsidP="004A0463">
      <w:pPr>
        <w:rPr>
          <w:b/>
          <w:i/>
        </w:rPr>
      </w:pPr>
      <w:r w:rsidRPr="00E90376">
        <w:rPr>
          <w:b/>
          <w:i/>
        </w:rPr>
        <w:t>In hoeverre klopt jouw beeld met dat van anderen?</w:t>
      </w:r>
    </w:p>
    <w:p w:rsidR="004A0463" w:rsidRDefault="004A0463" w:rsidP="004A0463">
      <w:r>
        <w:t>Het klopt naar mijn idee redelijk. Het geen wat ik aan gekruist heb is vergelijkbaar met wat anderen hebben aangekruist.</w:t>
      </w:r>
    </w:p>
    <w:p w:rsidR="004A0463" w:rsidRPr="00E90376" w:rsidRDefault="004A0463" w:rsidP="004A0463">
      <w:pPr>
        <w:rPr>
          <w:b/>
          <w:i/>
        </w:rPr>
      </w:pPr>
      <w:r w:rsidRPr="00E90376">
        <w:rPr>
          <w:b/>
          <w:i/>
        </w:rPr>
        <w:t>Wat concludeer je hieruit?</w:t>
      </w:r>
    </w:p>
    <w:p w:rsidR="004A0463" w:rsidRDefault="004A0463" w:rsidP="004A0463">
      <w:r>
        <w:t>Dat mijn zelfbeeld redelijk klopt en ik bewust ben van wat ik uitstraal.</w:t>
      </w:r>
    </w:p>
    <w:p w:rsidR="004A0463" w:rsidRPr="00E90376" w:rsidRDefault="004A0463" w:rsidP="004A0463">
      <w:pPr>
        <w:rPr>
          <w:b/>
          <w:i/>
        </w:rPr>
      </w:pPr>
      <w:r w:rsidRPr="00E90376">
        <w:rPr>
          <w:b/>
          <w:i/>
        </w:rPr>
        <w:t>Welk kenmerk wil je meer naar voren laten komen?</w:t>
      </w:r>
    </w:p>
    <w:p w:rsidR="004A0463" w:rsidRDefault="004A0463" w:rsidP="004A0463">
      <w:r>
        <w:t>Ik zou graag professionele willen zijn.</w:t>
      </w:r>
    </w:p>
    <w:p w:rsidR="004A0463" w:rsidRPr="00E90376" w:rsidRDefault="004A0463" w:rsidP="004A0463">
      <w:pPr>
        <w:rPr>
          <w:b/>
          <w:i/>
        </w:rPr>
      </w:pPr>
      <w:r w:rsidRPr="00E90376">
        <w:rPr>
          <w:b/>
          <w:i/>
        </w:rPr>
        <w:t>Van welk kenmerk wil je het liefst zo snel mogelijk af en waarom?</w:t>
      </w:r>
    </w:p>
    <w:p w:rsidR="006A73F2" w:rsidRDefault="004A0463" w:rsidP="004A0463">
      <w:r>
        <w:t>Er staan geen kenmerken bij waar ik direct van af wil. Ik ben wel tevreden.</w:t>
      </w:r>
    </w:p>
    <w:p w:rsidR="001A66E0" w:rsidRDefault="001A66E0" w:rsidP="004A0463"/>
    <w:p w:rsidR="001A66E0" w:rsidRDefault="001A66E0" w:rsidP="004A0463"/>
    <w:p w:rsidR="001A66E0" w:rsidRDefault="001A66E0" w:rsidP="004A0463"/>
    <w:p w:rsidR="001A66E0" w:rsidRDefault="001A66E0" w:rsidP="004A0463"/>
    <w:p w:rsidR="001A66E0" w:rsidRDefault="001A66E0" w:rsidP="004A0463"/>
    <w:p w:rsidR="001A66E0" w:rsidRDefault="001A66E0" w:rsidP="004A0463"/>
    <w:p w:rsidR="001A66E0" w:rsidRDefault="001A66E0" w:rsidP="004A0463"/>
    <w:p w:rsidR="001A66E0" w:rsidRDefault="001A66E0" w:rsidP="001A66E0">
      <w:pPr>
        <w:pStyle w:val="Ondertitel"/>
        <w:outlineLvl w:val="0"/>
      </w:pPr>
      <w:bookmarkStart w:id="35" w:name="_Hlk3349513"/>
      <w:r>
        <w:lastRenderedPageBreak/>
        <w:t>Keuzedeel Persoonlijk profileren niveau 3-4 - 02 Wie ben ik?</w:t>
      </w:r>
    </w:p>
    <w:p w:rsidR="001A66E0" w:rsidRPr="001A66E0" w:rsidRDefault="001A66E0" w:rsidP="001A66E0">
      <w:pPr>
        <w:pStyle w:val="Ondertitel"/>
        <w:outlineLvl w:val="0"/>
        <w:rPr>
          <w:lang w:val="en-GB"/>
        </w:rPr>
      </w:pPr>
      <w:r w:rsidRPr="001A66E0">
        <w:rPr>
          <w:lang w:val="en-GB"/>
        </w:rPr>
        <w:t>Opdracht 18. To-do of Ta-da?</w:t>
      </w:r>
    </w:p>
    <w:p w:rsidR="001A66E0" w:rsidRDefault="001A66E0" w:rsidP="001A66E0">
      <w:r>
        <w:t xml:space="preserve">Een </w:t>
      </w:r>
      <w:proofErr w:type="spellStart"/>
      <w:r>
        <w:t>to-dolijst</w:t>
      </w:r>
      <w:proofErr w:type="spellEnd"/>
      <w:r>
        <w:t xml:space="preserve"> maken, dat kennen we allemaal wel. Ellenlange lijstjes met dingen die je nog allemaal moet doen en de lijstjes lijken maar nooit korter te worden. Gaan we daar mee aan de slag? Nee, dit wordt geen oefening in timemanagement. In plaats van </w:t>
      </w:r>
      <w:proofErr w:type="spellStart"/>
      <w:r>
        <w:t>to</w:t>
      </w:r>
      <w:proofErr w:type="spellEnd"/>
      <w:r>
        <w:t>-do ga je aan de slag met ta-da. Ta-da, zul je denken. Wat is dat nu weer? Een ‘ta-</w:t>
      </w:r>
      <w:proofErr w:type="spellStart"/>
      <w:r>
        <w:t>dalijst</w:t>
      </w:r>
      <w:proofErr w:type="spellEnd"/>
      <w:r>
        <w:t xml:space="preserve">’ is een lijst waar je blij van wordt. Een lijst die je laat zien wat je allemaal al bereikt hebt, of dit nu groot of klein is. Je zult straks zien dat deze lijst veel langer is dan je eigenlijk had gedacht. Daarom is het ook veel leuker dan het invullen van een </w:t>
      </w:r>
      <w:proofErr w:type="spellStart"/>
      <w:r>
        <w:t>to-dolijst</w:t>
      </w:r>
      <w:proofErr w:type="spellEnd"/>
      <w:r>
        <w:t>.</w:t>
      </w:r>
    </w:p>
    <w:p w:rsidR="001A66E0" w:rsidRDefault="001A66E0" w:rsidP="001A66E0">
      <w:r>
        <w:t>Gedragseigenschappenlijst</w:t>
      </w:r>
    </w:p>
    <w:p w:rsidR="001A66E0" w:rsidRDefault="001A66E0" w:rsidP="001A66E0">
      <w:r>
        <w:t>Maak een ‘ta-</w:t>
      </w:r>
      <w:proofErr w:type="spellStart"/>
      <w:r>
        <w:t>dalijst</w:t>
      </w:r>
      <w:proofErr w:type="spellEnd"/>
      <w:r>
        <w:t>’ van alle dingen die je de afgelopen tijd voor elkaar hebt gekregen. Bijvoorbeeld: een goed cijfer voor een proefwerk wat je moeilijk vond, een opdracht die je goed hebt gedaan, een ruzie die je hebt opgelost, de oplossing die je hebt bedacht voor een probleem, een compliment van iemand of een sportieve prestatie.</w:t>
      </w:r>
    </w:p>
    <w:p w:rsidR="001A66E0" w:rsidRDefault="001A66E0" w:rsidP="001A66E0">
      <w:r>
        <w:t>Als je dit lastig vindt, kun je jezelf een aantal hulpvragen stellen:</w:t>
      </w:r>
    </w:p>
    <w:p w:rsidR="001A66E0" w:rsidRDefault="001A66E0" w:rsidP="001A66E0">
      <w:pPr>
        <w:rPr>
          <w:b/>
        </w:rPr>
      </w:pPr>
      <w:r w:rsidRPr="001A66E0">
        <w:rPr>
          <w:b/>
        </w:rPr>
        <w:t>Wat heb je bereikt waar je trots op bent?</w:t>
      </w:r>
    </w:p>
    <w:p w:rsidR="001A66E0" w:rsidRDefault="00636649" w:rsidP="001A66E0">
      <w:r w:rsidRPr="00636649">
        <w:t>Ik ben er trots op dat ik</w:t>
      </w:r>
      <w:r>
        <w:t xml:space="preserve"> uit de schulden ben zins  Dec 2018</w:t>
      </w:r>
    </w:p>
    <w:p w:rsidR="00636649" w:rsidRDefault="00636649" w:rsidP="001A66E0">
      <w:r>
        <w:t>Ik ben trots dat ik een auto heb</w:t>
      </w:r>
    </w:p>
    <w:p w:rsidR="00636649" w:rsidRPr="00636649" w:rsidRDefault="00636649" w:rsidP="001A66E0">
      <w:r>
        <w:t>Ik ben trots dat ik een baan heb</w:t>
      </w:r>
    </w:p>
    <w:p w:rsidR="001A66E0" w:rsidRPr="00636649" w:rsidRDefault="001A66E0" w:rsidP="001A66E0">
      <w:pPr>
        <w:rPr>
          <w:b/>
        </w:rPr>
      </w:pPr>
      <w:r w:rsidRPr="00636649">
        <w:rPr>
          <w:b/>
        </w:rPr>
        <w:t>Wat heeft jezelf verbaasd?</w:t>
      </w:r>
    </w:p>
    <w:p w:rsidR="00636649" w:rsidRDefault="00636649" w:rsidP="001A66E0">
      <w:r>
        <w:t xml:space="preserve">Ondanks dat ik school moeilijk vind, het niet ga halen in de 2 jaar dat ik toch door ga al zijn het kleine stapjes. </w:t>
      </w:r>
    </w:p>
    <w:p w:rsidR="00636649" w:rsidRDefault="00636649" w:rsidP="001A66E0">
      <w:r>
        <w:t>Dat ik mijn Ex los kan laten zins 7 maart 2019</w:t>
      </w:r>
    </w:p>
    <w:p w:rsidR="00636649" w:rsidRDefault="00636649" w:rsidP="001A66E0">
      <w:r>
        <w:t>Dat ik contact heb gezocht met mijn vader naar 36 Jaar</w:t>
      </w:r>
    </w:p>
    <w:p w:rsidR="001A66E0" w:rsidRDefault="001A66E0" w:rsidP="001A66E0">
      <w:pPr>
        <w:rPr>
          <w:b/>
        </w:rPr>
      </w:pPr>
      <w:r w:rsidRPr="00636649">
        <w:rPr>
          <w:b/>
        </w:rPr>
        <w:t>Wat was het meest liefdevolle dat je gedaan hebt?</w:t>
      </w:r>
    </w:p>
    <w:p w:rsidR="00636649" w:rsidRPr="00636649" w:rsidRDefault="00636649" w:rsidP="001A66E0">
      <w:r>
        <w:t>Er zijn voor mijn vader omdat hij op zijn sterfbed ligt. Dit omdat ik zie dat hij behoefte aan contact heeft.</w:t>
      </w:r>
    </w:p>
    <w:p w:rsidR="001A66E0" w:rsidRDefault="001A66E0" w:rsidP="001A66E0">
      <w:pPr>
        <w:rPr>
          <w:b/>
        </w:rPr>
      </w:pPr>
      <w:r w:rsidRPr="00636649">
        <w:rPr>
          <w:b/>
        </w:rPr>
        <w:t>Wat was het mooiste compliment dat je hebt gekregen?</w:t>
      </w:r>
    </w:p>
    <w:p w:rsidR="00636649" w:rsidRPr="00636649" w:rsidRDefault="00636649" w:rsidP="001A66E0">
      <w:r>
        <w:t>Dat mij is verteld dat ik een warm lief persoon ben en zeker wel loyaal. Waar anderen zijnen dat ik dat niet ben.</w:t>
      </w:r>
    </w:p>
    <w:p w:rsidR="001A66E0" w:rsidRDefault="001A66E0" w:rsidP="001A66E0">
      <w:pPr>
        <w:rPr>
          <w:b/>
        </w:rPr>
      </w:pPr>
      <w:r w:rsidRPr="00636649">
        <w:rPr>
          <w:b/>
        </w:rPr>
        <w:t>Wat heb je voor positiefs ontdekt over jezelf of anderen?</w:t>
      </w:r>
    </w:p>
    <w:p w:rsidR="00636649" w:rsidRPr="00636649" w:rsidRDefault="00636649" w:rsidP="001A66E0">
      <w:r w:rsidRPr="00636649">
        <w:t>Iedereen heeft goede kanten. Probeer deze te zien</w:t>
      </w:r>
      <w:r>
        <w:t>.</w:t>
      </w:r>
    </w:p>
    <w:p w:rsidR="00636649" w:rsidRDefault="00636649" w:rsidP="001A66E0">
      <w:pPr>
        <w:rPr>
          <w:b/>
        </w:rPr>
      </w:pPr>
    </w:p>
    <w:p w:rsidR="001A66E0" w:rsidRDefault="001A66E0" w:rsidP="001A66E0">
      <w:pPr>
        <w:rPr>
          <w:b/>
        </w:rPr>
      </w:pPr>
      <w:r w:rsidRPr="00636649">
        <w:rPr>
          <w:b/>
        </w:rPr>
        <w:lastRenderedPageBreak/>
        <w:t>Wat heb je overwonnen?</w:t>
      </w:r>
    </w:p>
    <w:p w:rsidR="00636649" w:rsidRPr="00636649" w:rsidRDefault="00636649" w:rsidP="001A66E0">
      <w:r w:rsidRPr="00636649">
        <w:t>Ik ben gestopt met blowen en ga wekelijks naar een psycholoog. Dit zou ik vroeger nooit gedaan hebben. Omdat ik altijd dacht dat ik alles zelf kan.</w:t>
      </w:r>
    </w:p>
    <w:p w:rsidR="001A66E0" w:rsidRDefault="001A66E0" w:rsidP="001A66E0">
      <w:pPr>
        <w:rPr>
          <w:b/>
        </w:rPr>
      </w:pPr>
      <w:r w:rsidRPr="00636649">
        <w:rPr>
          <w:b/>
        </w:rPr>
        <w:t>Wat bleef je het meeste bij?</w:t>
      </w:r>
    </w:p>
    <w:p w:rsidR="00636649" w:rsidRPr="005A6B97" w:rsidRDefault="00636649" w:rsidP="001A66E0">
      <w:r w:rsidRPr="005A6B97">
        <w:t>Dat ik een horloge heb gekregen van mijn vader. Hij heeft deze altijd gedragen in de jaren dat ik hem niet heb gekend</w:t>
      </w:r>
      <w:r w:rsidR="005A6B97" w:rsidRPr="005A6B97">
        <w:t>. Dit vind ik een mooi symbolisch gebaar</w:t>
      </w:r>
    </w:p>
    <w:bookmarkEnd w:id="35"/>
    <w:p w:rsidR="005A6B97" w:rsidRDefault="00CF73DB" w:rsidP="00CF73DB">
      <w:pPr>
        <w:pStyle w:val="Ondertitel"/>
        <w:outlineLvl w:val="0"/>
      </w:pPr>
      <w:r>
        <w:t>K</w:t>
      </w:r>
      <w:r w:rsidR="005A6B97">
        <w:t>euzedeel Persoonlijk profileren niveau 3-4 - 02 Wie ben ik?</w:t>
      </w:r>
    </w:p>
    <w:p w:rsidR="005A6B97" w:rsidRDefault="005A6B97" w:rsidP="00CF73DB">
      <w:pPr>
        <w:pStyle w:val="Ondertitel"/>
        <w:outlineLvl w:val="0"/>
      </w:pPr>
      <w:r>
        <w:t>Opdracht 19. Met welk dier vergelijk jij jezelf?</w:t>
      </w:r>
    </w:p>
    <w:p w:rsidR="005A6B97" w:rsidRDefault="005A6B97" w:rsidP="005A6B97">
      <w:r>
        <w:t>Op welk dier lijk ik? Op welk dier lijk jij? Het antwoord op deze vragen kan verrassende inzichten opleveren voor jezelf en voor anderen. Om meer van jezelf te weten te komen doe je deze oefening met je groep. Met deze oefening krijg je op een eenvoudige manier kwaliteiten bij iemand boven water. Iedereen heeft een voorkeur voor een bepaald dier; vaak is het eerste dier dat in jou op komt goed.</w:t>
      </w:r>
    </w:p>
    <w:p w:rsidR="005A6B97" w:rsidRDefault="005A6B97" w:rsidP="005A6B97">
      <w:r>
        <w:t>Een voorbeeld: ‘kat’: zelfstandig, eigenzinnig, kat uit de boom kijken, schichtig.</w:t>
      </w:r>
    </w:p>
    <w:p w:rsidR="005A6B97" w:rsidRDefault="005A6B97" w:rsidP="005A6B97">
      <w:r>
        <w:t>Doe deze oefening met respect voor elkaar. Ieder dier heeft positieve kenmerken, probeer deze naar voren te halen.</w:t>
      </w:r>
    </w:p>
    <w:p w:rsidR="005A6B97" w:rsidRDefault="005A6B97" w:rsidP="005A6B97">
      <w:r>
        <w:t>Gedragseigenschappenlijst</w:t>
      </w:r>
    </w:p>
    <w:p w:rsidR="005A6B97" w:rsidRDefault="005A6B97" w:rsidP="005A6B97">
      <w:r>
        <w:t>Deze opdracht doe je klassikaal</w:t>
      </w:r>
    </w:p>
    <w:p w:rsidR="005A6B97" w:rsidRDefault="005A6B97" w:rsidP="005A6B97">
      <w:r>
        <w:t>Print maximaal acht afbeeldingen op A3-formaat van dieren die door de klas worden genoemd. Hang in iedere hoek van het klaslokaal één of twee dierenafbeeldingen op.</w:t>
      </w:r>
    </w:p>
    <w:p w:rsidR="005A6B97" w:rsidRDefault="005A6B97" w:rsidP="005A6B97">
      <w:r>
        <w:t>Loop naar het dier waar je gevoelsmatig het meest op lijkt.</w:t>
      </w:r>
    </w:p>
    <w:p w:rsidR="005A6B97" w:rsidRDefault="005A6B97" w:rsidP="005A6B97">
      <w:r>
        <w:t>Bespreek klassikaal het volgende:</w:t>
      </w:r>
    </w:p>
    <w:p w:rsidR="005A6B97" w:rsidRDefault="005A6B97" w:rsidP="005A6B97">
      <w:r>
        <w:t>Welke eigenschappen heeft het dier?</w:t>
      </w:r>
    </w:p>
    <w:p w:rsidR="005A6B97" w:rsidRDefault="005A6B97" w:rsidP="005A6B97">
      <w:r>
        <w:t>Waarom staan juist die leerlingen bij dat dier?</w:t>
      </w:r>
    </w:p>
    <w:p w:rsidR="005A6B97" w:rsidRDefault="005A6B97" w:rsidP="005A6B97">
      <w:r>
        <w:t>Bedenk op welk dier je het minst lijkt. Waarom vind je dat? Wie staan daar wel en merk je hier iets van in de klas?</w:t>
      </w:r>
    </w:p>
    <w:p w:rsidR="001A66E0" w:rsidRDefault="005A6B97" w:rsidP="005A6B97">
      <w:r>
        <w:t>Loop nu een voor een naar het dier waarvan je van vindt dat je er het minst op lijkt. Kijk nu naar de studenten die bij ‘jouw’ dier staan. Bespreek klassikaal wat dit met je doet.</w:t>
      </w:r>
    </w:p>
    <w:p w:rsidR="00CF73DB" w:rsidRDefault="00CF73DB" w:rsidP="005A6B97"/>
    <w:p w:rsidR="00CF73DB" w:rsidRDefault="00CF73DB" w:rsidP="005A6B97"/>
    <w:p w:rsidR="00CF73DB" w:rsidRDefault="00CF73DB" w:rsidP="005A6B97"/>
    <w:p w:rsidR="00CF73DB" w:rsidRDefault="00CF73DB" w:rsidP="005A6B97"/>
    <w:p w:rsidR="00CF73DB" w:rsidRDefault="00CF73DB" w:rsidP="004A0463">
      <w:bookmarkStart w:id="36" w:name="_Hlk3350445"/>
      <w:r>
        <w:lastRenderedPageBreak/>
        <w:t>Voor de opdracht heb ik wat informatie over mijn krachtdier opgezocht en bijgevoegd.</w:t>
      </w:r>
    </w:p>
    <w:p w:rsidR="00CF73DB" w:rsidRDefault="00CF73DB" w:rsidP="004A0463">
      <w:r>
        <w:t>De Wolf</w:t>
      </w:r>
    </w:p>
    <w:p w:rsidR="001A66E0" w:rsidRDefault="00CF73DB" w:rsidP="004A0463">
      <w:r>
        <w:rPr>
          <w:noProof/>
        </w:rPr>
        <w:drawing>
          <wp:anchor distT="0" distB="0" distL="114300" distR="114300" simplePos="0" relativeHeight="251658240" behindDoc="0" locked="0" layoutInCell="1" allowOverlap="1" wp14:anchorId="1DEC01B3">
            <wp:simplePos x="0" y="0"/>
            <wp:positionH relativeFrom="margin">
              <wp:align>right</wp:align>
            </wp:positionH>
            <wp:positionV relativeFrom="paragraph">
              <wp:posOffset>9525</wp:posOffset>
            </wp:positionV>
            <wp:extent cx="2752725" cy="2409825"/>
            <wp:effectExtent l="0" t="0" r="9525" b="9525"/>
            <wp:wrapSquare wrapText="bothSides"/>
            <wp:docPr id="8" name="Afbeelding 8" descr="Afbeelding met boom, dier, zoogdier, buit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s.jpg"/>
                    <pic:cNvPicPr/>
                  </pic:nvPicPr>
                  <pic:blipFill>
                    <a:blip r:embed="rId40"/>
                    <a:stretch>
                      <a:fillRect/>
                    </a:stretch>
                  </pic:blipFill>
                  <pic:spPr>
                    <a:xfrm>
                      <a:off x="0" y="0"/>
                      <a:ext cx="2752725" cy="2409825"/>
                    </a:xfrm>
                    <a:prstGeom prst="rect">
                      <a:avLst/>
                    </a:prstGeom>
                  </pic:spPr>
                </pic:pic>
              </a:graphicData>
            </a:graphic>
          </wp:anchor>
        </w:drawing>
      </w:r>
      <w:r>
        <w:t xml:space="preserve"> </w:t>
      </w:r>
      <w:r w:rsidRPr="00CF73DB">
        <w:t>Wie de wolf als krachtdier aan zijn zijde heeft, heeft een goede vriend en gids. Het dier is zeer sociaal, maar sommige zijn juist in hun kracht als ze alleen zijn en de roedel overzien. De slechte roep van de wolf geeft aan dat de eigenschappen van de wolf in de collectieve beleving in de schaduw staan en nog niet voldoende ontwikkeld zijn. Zoals altijd weer staan licht en duister vlak naast elkaar. Als de wolf jou uitkiest en je aankijkt, dan heb je een aangeboren intuïtie en intelligentie, net als jouw gids en krachtdier. Misschien ben je je er nog niet van bewust, maar je intuïtie is betrouwbaar. De wolf is loyaal en zijn liefde is onvoorwaardelijk. Hij houdt van zijn familie en intieme vrienden, en ís er voor hen. Als de wolf jou in zijn hart gesloten heeft, dan kun je vanaf nu onbevreesd zijn. Je bent niet alleen. Je hebt een gids, raadgever en beschermer aan je zijde. De wolf zoekt het gevaar niet op, maar gaat het ook niet per se uit de weg, als het moet verdedigt hij zich.</w:t>
      </w:r>
    </w:p>
    <w:bookmarkEnd w:id="36"/>
    <w:p w:rsidR="00CF73DB" w:rsidRDefault="00CF73DB" w:rsidP="00CF73DB">
      <w:pPr>
        <w:jc w:val="center"/>
      </w:pPr>
    </w:p>
    <w:p w:rsidR="00CF73DB" w:rsidRDefault="00CF73DB" w:rsidP="00CF73DB">
      <w:pPr>
        <w:pStyle w:val="Ondertitel"/>
        <w:outlineLvl w:val="0"/>
      </w:pPr>
      <w:bookmarkStart w:id="37" w:name="_GoBack"/>
      <w:r>
        <w:t>Keuzedeel Persoonlijk profileren niveau 3-4 - 02 Wie ben ik?</w:t>
      </w:r>
    </w:p>
    <w:p w:rsidR="00CF73DB" w:rsidRDefault="00CF73DB" w:rsidP="00CF73DB">
      <w:pPr>
        <w:pStyle w:val="Ondertitel"/>
        <w:outlineLvl w:val="0"/>
      </w:pPr>
      <w:r>
        <w:t>Opdracht 20. Mijn kwaliteiten</w:t>
      </w:r>
    </w:p>
    <w:p w:rsidR="00CF73DB" w:rsidRDefault="00CF73DB" w:rsidP="00CF73DB">
      <w:r>
        <w:t>Jouw kwaliteiten ... Er komt een moment dat je deze toch echt moeten kunnen benoemen. Denk bijvoorbeeld bij het solliciteren naar een stageplek of baan of bij een voortgangsgesprek of een zakelijke kennismaking. Vaak wordt deze vraag gesteld: ‘Wat zijn jouw kwaliteiten?’ Om die vraag t beantwoorden zul je eerst moeten onderzoeken wat jouw kwaliteiten zijn. Ook in andere varianten kom je deze vraag tegen. Bijvoorbeeld: Waar krijg je energie van? Wat onderscheidt jou van anderen? Waar ligt jouw passie? Wat doe je het liefst? Enzovoort.</w:t>
      </w:r>
    </w:p>
    <w:p w:rsidR="00CF73DB" w:rsidRDefault="00CF73DB" w:rsidP="00CF73DB">
      <w:r>
        <w:t>Tijd dus om je kwaliteiten onder de loep te nemen.</w:t>
      </w:r>
    </w:p>
    <w:p w:rsidR="00CF73DB" w:rsidRDefault="00CF73DB" w:rsidP="00CF73DB">
      <w:r>
        <w:t>Kwaliteiten</w:t>
      </w:r>
    </w:p>
    <w:p w:rsidR="00CF73DB" w:rsidRDefault="00CF73DB" w:rsidP="00CF73DB">
      <w:r>
        <w:t>Gedragseigenschappenlijst</w:t>
      </w:r>
    </w:p>
    <w:p w:rsidR="00CF73DB" w:rsidRDefault="00CF73DB" w:rsidP="00CF73DB"/>
    <w:p w:rsidR="00CF73DB" w:rsidRDefault="00CF73DB" w:rsidP="00CF73DB"/>
    <w:p w:rsidR="00CF73DB" w:rsidRDefault="00CF73DB" w:rsidP="00CF73DB"/>
    <w:p w:rsidR="00CF73DB" w:rsidRDefault="00CF73DB" w:rsidP="00CF73DB"/>
    <w:p w:rsidR="00CF73DB" w:rsidRDefault="00CF73DB" w:rsidP="00CF73DB">
      <w:r>
        <w:lastRenderedPageBreak/>
        <w:t xml:space="preserve">Bekijk het interview met </w:t>
      </w:r>
      <w:proofErr w:type="spellStart"/>
      <w:r>
        <w:t>Bibiana</w:t>
      </w:r>
      <w:proofErr w:type="spellEnd"/>
      <w:r>
        <w:t xml:space="preserve"> </w:t>
      </w:r>
      <w:proofErr w:type="spellStart"/>
      <w:r>
        <w:t>Steinhaus</w:t>
      </w:r>
      <w:proofErr w:type="spellEnd"/>
      <w:r>
        <w:t>, de eerste vrouwelijke scheidsrechter op het hoogste voetbalniveau.</w:t>
      </w:r>
    </w:p>
    <w:p w:rsidR="00CF73DB" w:rsidRDefault="00CF73DB" w:rsidP="00CF73DB">
      <w:r>
        <w:t>Website nos.nl</w:t>
      </w:r>
    </w:p>
    <w:p w:rsidR="00CF73DB" w:rsidRDefault="00CF73DB" w:rsidP="00CF73DB">
      <w:r>
        <w:t>Wat heeft zij gedaan om zichzelf te onderscheiden en haar kwaliteiten te laten zien?</w:t>
      </w:r>
    </w:p>
    <w:p w:rsidR="00CF73DB" w:rsidRDefault="007D5EEC" w:rsidP="00CF73DB">
      <w:r w:rsidRPr="007D5EEC">
        <w:rPr>
          <w:rFonts w:ascii="Times New Roman" w:hAnsi="Times New Roman" w:cs="Times New Roman"/>
        </w:rPr>
        <w:t>​</w:t>
      </w:r>
      <w:r w:rsidRPr="007D5EEC">
        <w:t xml:space="preserve">De 38-jarige </w:t>
      </w:r>
      <w:proofErr w:type="spellStart"/>
      <w:r w:rsidRPr="007D5EEC">
        <w:t>Steinhaus</w:t>
      </w:r>
      <w:proofErr w:type="spellEnd"/>
      <w:r w:rsidRPr="007D5EEC">
        <w:t xml:space="preserve"> wordt op die dag de eerste vrouwelijke scheidsrechter op het hoogste niveau.</w:t>
      </w:r>
    </w:p>
    <w:p w:rsidR="00CF73DB" w:rsidRDefault="00CF73DB" w:rsidP="00CF73DB">
      <w:r>
        <w:t>Top vijf kwaliteiten</w:t>
      </w:r>
    </w:p>
    <w:p w:rsidR="007D5EEC" w:rsidRDefault="007D5EEC" w:rsidP="00CF73DB">
      <w:pPr>
        <w:pStyle w:val="Lijstalinea"/>
        <w:numPr>
          <w:ilvl w:val="0"/>
          <w:numId w:val="39"/>
        </w:numPr>
      </w:pPr>
      <w:bookmarkStart w:id="38" w:name="_Hlk3351813"/>
      <w:r w:rsidRPr="007D5EEC">
        <w:t>Geduld</w:t>
      </w:r>
    </w:p>
    <w:p w:rsidR="007D5EEC" w:rsidRDefault="007D5EEC" w:rsidP="00CF73DB">
      <w:pPr>
        <w:pStyle w:val="Lijstalinea"/>
        <w:numPr>
          <w:ilvl w:val="0"/>
          <w:numId w:val="39"/>
        </w:numPr>
      </w:pPr>
      <w:r w:rsidRPr="007D5EEC">
        <w:t>Openheid</w:t>
      </w:r>
    </w:p>
    <w:p w:rsidR="00CF73DB" w:rsidRDefault="007D5EEC" w:rsidP="00CF73DB">
      <w:pPr>
        <w:pStyle w:val="Lijstalinea"/>
        <w:numPr>
          <w:ilvl w:val="0"/>
          <w:numId w:val="39"/>
        </w:numPr>
      </w:pPr>
      <w:r w:rsidRPr="007D5EEC">
        <w:t>Wijsheid</w:t>
      </w:r>
    </w:p>
    <w:p w:rsidR="00CF73DB" w:rsidRDefault="007D5EEC" w:rsidP="00CF73DB">
      <w:pPr>
        <w:pStyle w:val="Lijstalinea"/>
        <w:numPr>
          <w:ilvl w:val="0"/>
          <w:numId w:val="39"/>
        </w:numPr>
      </w:pPr>
      <w:r w:rsidRPr="007D5EEC">
        <w:t>Veelzijdig</w:t>
      </w:r>
    </w:p>
    <w:p w:rsidR="00CF73DB" w:rsidRDefault="007D5EEC" w:rsidP="00CF73DB">
      <w:pPr>
        <w:pStyle w:val="Lijstalinea"/>
        <w:numPr>
          <w:ilvl w:val="0"/>
          <w:numId w:val="39"/>
        </w:numPr>
      </w:pPr>
      <w:r w:rsidRPr="007D5EEC">
        <w:t>Creativiteit</w:t>
      </w:r>
    </w:p>
    <w:bookmarkEnd w:id="38"/>
    <w:p w:rsidR="00CF73DB" w:rsidRDefault="00CF73DB" w:rsidP="00CF73DB">
      <w:r>
        <w:t xml:space="preserve">Tip! Als je over je kwaliteiten nadenkt, probeer dan zo veel mogelijk jezelf te zijn. Dus kies niet alleen de voor de hand liggende kwaliteiten, maar probeer je goed in te leven in wat jou </w:t>
      </w:r>
      <w:proofErr w:type="spellStart"/>
      <w:r>
        <w:t>jou</w:t>
      </w:r>
      <w:proofErr w:type="spellEnd"/>
      <w:r>
        <w:t xml:space="preserve"> maakt. Stel je zelf de vraag: ‘Als je mij echt zou kennen, zou je dit van me weten ...’</w:t>
      </w:r>
    </w:p>
    <w:p w:rsidR="00CF73DB" w:rsidRDefault="00CF73DB" w:rsidP="00CF73DB">
      <w:r>
        <w:t>Laat nu vijf personen buiten de klas ook de lijst met kwaliteiten zien. Vraag deze vijf personen ook vijf kwaliteiten aan te kruisen waarvan zij vinden dat die jou het beste kenmerken.</w:t>
      </w:r>
    </w:p>
    <w:p w:rsidR="00CF73DB" w:rsidRDefault="00CF73DB" w:rsidP="00CF73DB">
      <w:r>
        <w:t>Top vijf kwaliteiten</w:t>
      </w:r>
    </w:p>
    <w:p w:rsidR="00CF73DB" w:rsidRDefault="007D5EEC" w:rsidP="007D5EEC">
      <w:pPr>
        <w:pStyle w:val="Lijstalinea"/>
        <w:numPr>
          <w:ilvl w:val="0"/>
          <w:numId w:val="40"/>
        </w:numPr>
      </w:pPr>
      <w:r w:rsidRPr="007D5EEC">
        <w:t>Communicatie</w:t>
      </w:r>
    </w:p>
    <w:p w:rsidR="007D5EEC" w:rsidRDefault="007D5EEC" w:rsidP="007D5EEC">
      <w:pPr>
        <w:pStyle w:val="Lijstalinea"/>
        <w:numPr>
          <w:ilvl w:val="0"/>
          <w:numId w:val="40"/>
        </w:numPr>
      </w:pPr>
      <w:r w:rsidRPr="007D5EEC">
        <w:t>Doelgericht</w:t>
      </w:r>
    </w:p>
    <w:p w:rsidR="007D5EEC" w:rsidRDefault="007D5EEC" w:rsidP="007D5EEC">
      <w:pPr>
        <w:pStyle w:val="Lijstalinea"/>
        <w:numPr>
          <w:ilvl w:val="0"/>
          <w:numId w:val="40"/>
        </w:numPr>
      </w:pPr>
      <w:r>
        <w:t>Creativiteit</w:t>
      </w:r>
    </w:p>
    <w:p w:rsidR="007D5EEC" w:rsidRDefault="007D5EEC" w:rsidP="007D5EEC">
      <w:pPr>
        <w:pStyle w:val="Lijstalinea"/>
        <w:numPr>
          <w:ilvl w:val="0"/>
          <w:numId w:val="40"/>
        </w:numPr>
      </w:pPr>
      <w:r w:rsidRPr="007D5EEC">
        <w:t>Leiderschap</w:t>
      </w:r>
    </w:p>
    <w:p w:rsidR="00CF73DB" w:rsidRDefault="007D5EEC" w:rsidP="00CF73DB">
      <w:pPr>
        <w:pStyle w:val="Lijstalinea"/>
        <w:numPr>
          <w:ilvl w:val="0"/>
          <w:numId w:val="40"/>
        </w:numPr>
      </w:pPr>
      <w:r w:rsidRPr="007D5EEC">
        <w:t>Optimism</w:t>
      </w:r>
      <w:r>
        <w:t>e</w:t>
      </w:r>
    </w:p>
    <w:p w:rsidR="00CF73DB" w:rsidRDefault="00CF73DB" w:rsidP="00CF73DB">
      <w:r>
        <w:t>Zijn er overeenkomsten? Zo ja, welke kwaliteiten zijn dit dan? Zijn er kwaliteiten die nieuw voor je zijn? Waarom denk je dat deze personen ook voor deze kwaliteit hebben gekozen? Waaruit blijkt dit? Geef een voorbeeld.</w:t>
      </w:r>
    </w:p>
    <w:p w:rsidR="00CF73DB" w:rsidRDefault="005A422E" w:rsidP="00CF73DB">
      <w:r w:rsidRPr="005A422E">
        <w:t>De kwaliteiten die ik heb gekozen lijken er op die mijn klasgenoten hebben gekozen. Daarom heb ik ze hier onder naast elkaar gezet.</w:t>
      </w:r>
    </w:p>
    <w:tbl>
      <w:tblPr>
        <w:tblStyle w:val="Tabelraster"/>
        <w:tblW w:w="0" w:type="auto"/>
        <w:tblLook w:val="04A0" w:firstRow="1" w:lastRow="0" w:firstColumn="1" w:lastColumn="0" w:noHBand="0" w:noVBand="1"/>
      </w:tblPr>
      <w:tblGrid>
        <w:gridCol w:w="4304"/>
        <w:gridCol w:w="4304"/>
      </w:tblGrid>
      <w:tr w:rsidR="007D5EEC" w:rsidTr="007D5EEC">
        <w:tc>
          <w:tcPr>
            <w:tcW w:w="4304" w:type="dxa"/>
          </w:tcPr>
          <w:p w:rsidR="007D5EEC" w:rsidRDefault="007D5EEC" w:rsidP="00CF73DB">
            <w:r>
              <w:t xml:space="preserve">Ik top 5 </w:t>
            </w:r>
            <w:r w:rsidRPr="007D5EEC">
              <w:t>kwaliteiten</w:t>
            </w:r>
          </w:p>
        </w:tc>
        <w:tc>
          <w:tcPr>
            <w:tcW w:w="4304" w:type="dxa"/>
          </w:tcPr>
          <w:p w:rsidR="007D5EEC" w:rsidRDefault="007D5EEC" w:rsidP="00CF73DB">
            <w:r>
              <w:t xml:space="preserve">Klas </w:t>
            </w:r>
            <w:r w:rsidRPr="007D5EEC">
              <w:t>top 5 kwaliteiten</w:t>
            </w:r>
          </w:p>
        </w:tc>
      </w:tr>
      <w:tr w:rsidR="007D5EEC" w:rsidTr="007D5EEC">
        <w:tc>
          <w:tcPr>
            <w:tcW w:w="4304" w:type="dxa"/>
          </w:tcPr>
          <w:p w:rsidR="007D5EEC" w:rsidRPr="0026310E" w:rsidRDefault="007D5EEC" w:rsidP="007D5EEC">
            <w:r w:rsidRPr="0026310E">
              <w:t>1.</w:t>
            </w:r>
            <w:r>
              <w:t xml:space="preserve"> Geduld</w:t>
            </w:r>
          </w:p>
        </w:tc>
        <w:tc>
          <w:tcPr>
            <w:tcW w:w="4304" w:type="dxa"/>
          </w:tcPr>
          <w:p w:rsidR="007D5EEC" w:rsidRPr="00B51D49" w:rsidRDefault="007D5EEC" w:rsidP="007D5EEC">
            <w:r w:rsidRPr="00B51D49">
              <w:t>1.</w:t>
            </w:r>
            <w:r>
              <w:t xml:space="preserve"> Doelgericht</w:t>
            </w:r>
          </w:p>
        </w:tc>
      </w:tr>
      <w:tr w:rsidR="007D5EEC" w:rsidTr="007D5EEC">
        <w:tc>
          <w:tcPr>
            <w:tcW w:w="4304" w:type="dxa"/>
          </w:tcPr>
          <w:p w:rsidR="007D5EEC" w:rsidRPr="0026310E" w:rsidRDefault="007D5EEC" w:rsidP="007D5EEC">
            <w:r w:rsidRPr="0026310E">
              <w:t>2.</w:t>
            </w:r>
            <w:r>
              <w:t xml:space="preserve"> Openheid</w:t>
            </w:r>
          </w:p>
        </w:tc>
        <w:tc>
          <w:tcPr>
            <w:tcW w:w="4304" w:type="dxa"/>
          </w:tcPr>
          <w:p w:rsidR="007D5EEC" w:rsidRPr="00B51D49" w:rsidRDefault="007D5EEC" w:rsidP="007D5EEC">
            <w:r w:rsidRPr="00B51D49">
              <w:t>2.</w:t>
            </w:r>
            <w:r>
              <w:t xml:space="preserve"> Communicatie</w:t>
            </w:r>
          </w:p>
        </w:tc>
      </w:tr>
      <w:tr w:rsidR="007D5EEC" w:rsidTr="007D5EEC">
        <w:tc>
          <w:tcPr>
            <w:tcW w:w="4304" w:type="dxa"/>
          </w:tcPr>
          <w:p w:rsidR="007D5EEC" w:rsidRPr="0026310E" w:rsidRDefault="007D5EEC" w:rsidP="007D5EEC">
            <w:r w:rsidRPr="0026310E">
              <w:t>3.</w:t>
            </w:r>
            <w:r>
              <w:t xml:space="preserve"> Wijsheid</w:t>
            </w:r>
          </w:p>
        </w:tc>
        <w:tc>
          <w:tcPr>
            <w:tcW w:w="4304" w:type="dxa"/>
          </w:tcPr>
          <w:p w:rsidR="007D5EEC" w:rsidRPr="00B51D49" w:rsidRDefault="007D5EEC" w:rsidP="007D5EEC">
            <w:r w:rsidRPr="00B51D49">
              <w:t>3.</w:t>
            </w:r>
            <w:r>
              <w:t xml:space="preserve"> Leiderschap</w:t>
            </w:r>
          </w:p>
        </w:tc>
      </w:tr>
      <w:tr w:rsidR="007D5EEC" w:rsidTr="007D5EEC">
        <w:tc>
          <w:tcPr>
            <w:tcW w:w="4304" w:type="dxa"/>
          </w:tcPr>
          <w:p w:rsidR="007D5EEC" w:rsidRPr="0026310E" w:rsidRDefault="007D5EEC" w:rsidP="007D5EEC">
            <w:r w:rsidRPr="0026310E">
              <w:t>4.</w:t>
            </w:r>
            <w:r>
              <w:t xml:space="preserve"> Veelzijdig</w:t>
            </w:r>
          </w:p>
        </w:tc>
        <w:tc>
          <w:tcPr>
            <w:tcW w:w="4304" w:type="dxa"/>
          </w:tcPr>
          <w:p w:rsidR="007D5EEC" w:rsidRPr="00B51D49" w:rsidRDefault="007D5EEC" w:rsidP="007D5EEC">
            <w:r w:rsidRPr="00B51D49">
              <w:t>4.</w:t>
            </w:r>
            <w:r>
              <w:t xml:space="preserve"> Optimisme</w:t>
            </w:r>
          </w:p>
        </w:tc>
      </w:tr>
      <w:tr w:rsidR="007D5EEC" w:rsidTr="007D5EEC">
        <w:tc>
          <w:tcPr>
            <w:tcW w:w="4304" w:type="dxa"/>
          </w:tcPr>
          <w:p w:rsidR="007D5EEC" w:rsidRPr="0026310E" w:rsidRDefault="007D5EEC" w:rsidP="007D5EEC">
            <w:r w:rsidRPr="0026310E">
              <w:t>5.</w:t>
            </w:r>
            <w:r>
              <w:t xml:space="preserve"> Creativiteit</w:t>
            </w:r>
          </w:p>
        </w:tc>
        <w:tc>
          <w:tcPr>
            <w:tcW w:w="4304" w:type="dxa"/>
          </w:tcPr>
          <w:p w:rsidR="007D5EEC" w:rsidRPr="00B51D49" w:rsidRDefault="007D5EEC" w:rsidP="007D5EEC">
            <w:r w:rsidRPr="00B51D49">
              <w:t>5.</w:t>
            </w:r>
            <w:r>
              <w:t xml:space="preserve"> Creativiteit</w:t>
            </w:r>
          </w:p>
        </w:tc>
      </w:tr>
    </w:tbl>
    <w:p w:rsidR="00CF73DB" w:rsidRDefault="00CF73DB" w:rsidP="00CF73DB"/>
    <w:p w:rsidR="00CF73DB" w:rsidRDefault="00CF73DB" w:rsidP="00CF73DB">
      <w:r>
        <w:lastRenderedPageBreak/>
        <w:t>Haal nu de complimenten uit de complimentendouche erbij. En kijk of er overeenkomsten zitten tussen de complimenten en de kwaliteiten die anderen in jou zien. Komt dat wat je belangrijk vindt ook terug in je eigenschappen?</w:t>
      </w:r>
    </w:p>
    <w:p w:rsidR="005A422E" w:rsidRDefault="005A422E" w:rsidP="00CF73DB">
      <w:r>
        <w:t>Mijn Lijst:</w:t>
      </w:r>
    </w:p>
    <w:p w:rsidR="005A422E" w:rsidRDefault="005A422E" w:rsidP="005A422E">
      <w:r>
        <w:t>1.</w:t>
      </w:r>
      <w:r>
        <w:tab/>
        <w:t>Geduld</w:t>
      </w:r>
      <w:r>
        <w:t>,</w:t>
      </w:r>
      <w:r>
        <w:tab/>
      </w:r>
      <w:r>
        <w:tab/>
      </w:r>
      <w:r w:rsidRPr="005A422E">
        <w:t>geduldig is dat je veel geduld hebt</w:t>
      </w:r>
    </w:p>
    <w:p w:rsidR="005A422E" w:rsidRDefault="005A422E" w:rsidP="005A422E">
      <w:r>
        <w:t>2.</w:t>
      </w:r>
      <w:r>
        <w:tab/>
        <w:t>Openheid</w:t>
      </w:r>
      <w:r>
        <w:tab/>
      </w:r>
      <w:r>
        <w:tab/>
      </w:r>
      <w:r w:rsidRPr="005A422E">
        <w:t>open is dat je toegankelijk bent voor iedereen</w:t>
      </w:r>
    </w:p>
    <w:p w:rsidR="005A422E" w:rsidRDefault="005A422E" w:rsidP="005A422E">
      <w:r>
        <w:t>3.</w:t>
      </w:r>
      <w:r>
        <w:tab/>
        <w:t>Wijsheid</w:t>
      </w:r>
      <w:r>
        <w:tab/>
      </w:r>
      <w:r>
        <w:tab/>
        <w:t xml:space="preserve">Staat niet in de kwaliteiten lijst </w:t>
      </w:r>
    </w:p>
    <w:p w:rsidR="005A422E" w:rsidRDefault="005A422E" w:rsidP="005A422E">
      <w:r>
        <w:t>4.</w:t>
      </w:r>
      <w:r>
        <w:tab/>
        <w:t>Veelzijdig</w:t>
      </w:r>
      <w:r>
        <w:tab/>
      </w:r>
      <w:r>
        <w:tab/>
      </w:r>
      <w:r w:rsidRPr="005A422E">
        <w:t>Staat niet in de kwaliteiten lijst</w:t>
      </w:r>
    </w:p>
    <w:p w:rsidR="00CF73DB" w:rsidRDefault="005A422E" w:rsidP="005A422E">
      <w:r>
        <w:t>5.</w:t>
      </w:r>
      <w:r>
        <w:tab/>
        <w:t>Creativiteit</w:t>
      </w:r>
      <w:r>
        <w:tab/>
      </w:r>
      <w:r>
        <w:tab/>
      </w:r>
      <w:r w:rsidRPr="005A422E">
        <w:t>creatief is dat je nieuwe dingen kan maken</w:t>
      </w:r>
    </w:p>
    <w:p w:rsidR="005A422E" w:rsidRDefault="005A422E" w:rsidP="005A422E">
      <w:r>
        <w:t>Klassen lijst:</w:t>
      </w:r>
    </w:p>
    <w:p w:rsidR="005A422E" w:rsidRDefault="005A422E" w:rsidP="005A422E">
      <w:r>
        <w:t>1.</w:t>
      </w:r>
      <w:r>
        <w:tab/>
      </w:r>
      <w:r>
        <w:t>Communicatie</w:t>
      </w:r>
      <w:r>
        <w:t xml:space="preserve"> </w:t>
      </w:r>
      <w:r>
        <w:tab/>
      </w:r>
      <w:r w:rsidRPr="005A422E">
        <w:t>communicatief is dat je gemakkelijk communiceert</w:t>
      </w:r>
    </w:p>
    <w:p w:rsidR="005A422E" w:rsidRDefault="005A422E" w:rsidP="005A422E">
      <w:r>
        <w:t>2.</w:t>
      </w:r>
      <w:r>
        <w:tab/>
      </w:r>
      <w:bookmarkStart w:id="39" w:name="_Hlk3352503"/>
      <w:r>
        <w:t>Doelgericht</w:t>
      </w:r>
      <w:r>
        <w:tab/>
      </w:r>
      <w:r>
        <w:tab/>
      </w:r>
      <w:r w:rsidRPr="005A422E">
        <w:t>doelbewust is dat je een duidelijke bedoeling hebt</w:t>
      </w:r>
    </w:p>
    <w:bookmarkEnd w:id="39"/>
    <w:p w:rsidR="005A422E" w:rsidRDefault="005A422E" w:rsidP="005A422E">
      <w:r>
        <w:t>3.</w:t>
      </w:r>
      <w:r>
        <w:tab/>
        <w:t>Creativiteit</w:t>
      </w:r>
      <w:r>
        <w:tab/>
      </w:r>
      <w:r>
        <w:tab/>
      </w:r>
      <w:r w:rsidRPr="005A422E">
        <w:t>creatief is dat je nieuwe dingen kan maken</w:t>
      </w:r>
    </w:p>
    <w:p w:rsidR="005A422E" w:rsidRDefault="005A422E" w:rsidP="005A422E">
      <w:r>
        <w:t>4.</w:t>
      </w:r>
      <w:r>
        <w:tab/>
        <w:t>Leiderschap</w:t>
      </w:r>
      <w:r>
        <w:tab/>
      </w:r>
      <w:r>
        <w:tab/>
      </w:r>
      <w:r w:rsidRPr="005A422E">
        <w:t>Staat niet in de kwaliteiten lijst</w:t>
      </w:r>
    </w:p>
    <w:p w:rsidR="00CF73DB" w:rsidRDefault="005A422E" w:rsidP="00CF73DB">
      <w:r>
        <w:t>5.</w:t>
      </w:r>
      <w:r>
        <w:tab/>
        <w:t>Optimisme</w:t>
      </w:r>
      <w:r>
        <w:tab/>
      </w:r>
      <w:r>
        <w:tab/>
      </w:r>
      <w:r w:rsidRPr="005A422E">
        <w:t>optimistisch is dat je positief ingesteld door het leven gaat</w:t>
      </w:r>
      <w:r w:rsidRPr="005A422E">
        <w:cr/>
      </w:r>
    </w:p>
    <w:p w:rsidR="00CF73DB" w:rsidRDefault="00CF73DB" w:rsidP="00CF73DB">
      <w:r>
        <w:t>Rangschik de kwaliteiten waarbij je de voor jou meest naar voren komende kwaliteit op nummer één zet. Waarom heb je gekozen voor de kwaliteit op nummer één. Waarom typeert deze kwaliteit jou?</w:t>
      </w:r>
    </w:p>
    <w:p w:rsidR="00CF73DB" w:rsidRDefault="00CF73DB" w:rsidP="00CF73DB">
      <w:r>
        <w:t>Top vijf kwaliteiten</w:t>
      </w:r>
    </w:p>
    <w:p w:rsidR="00CF73DB" w:rsidRDefault="005A422E" w:rsidP="00CF73DB">
      <w:pPr>
        <w:pStyle w:val="Lijstalinea"/>
        <w:numPr>
          <w:ilvl w:val="0"/>
          <w:numId w:val="41"/>
        </w:numPr>
      </w:pPr>
      <w:r w:rsidRPr="005A422E">
        <w:t>Openheid</w:t>
      </w:r>
      <w:r w:rsidRPr="005A422E">
        <w:tab/>
      </w:r>
      <w:r w:rsidRPr="005A422E">
        <w:tab/>
        <w:t>open is dat je toegankelijk bent voor iedereen</w:t>
      </w:r>
    </w:p>
    <w:p w:rsidR="005A422E" w:rsidRDefault="00A01578" w:rsidP="00CF73DB">
      <w:pPr>
        <w:pStyle w:val="Lijstalinea"/>
        <w:numPr>
          <w:ilvl w:val="0"/>
          <w:numId w:val="41"/>
        </w:numPr>
      </w:pPr>
      <w:r w:rsidRPr="00A01578">
        <w:t>Creativiteit</w:t>
      </w:r>
      <w:r w:rsidRPr="00A01578">
        <w:tab/>
      </w:r>
      <w:r w:rsidRPr="00A01578">
        <w:tab/>
        <w:t>creatief is dat je nieuwe dingen kan maken</w:t>
      </w:r>
    </w:p>
    <w:p w:rsidR="00A01578" w:rsidRDefault="00A01578" w:rsidP="00CF73DB">
      <w:pPr>
        <w:pStyle w:val="Lijstalinea"/>
        <w:numPr>
          <w:ilvl w:val="0"/>
          <w:numId w:val="41"/>
        </w:numPr>
      </w:pPr>
      <w:r w:rsidRPr="00A01578">
        <w:t>Wijsheid</w:t>
      </w:r>
      <w:r w:rsidRPr="00A01578">
        <w:tab/>
      </w:r>
      <w:r w:rsidRPr="00A01578">
        <w:tab/>
      </w:r>
      <w:r>
        <w:t>Veel mee gemaakt, ervaring</w:t>
      </w:r>
    </w:p>
    <w:p w:rsidR="00A01578" w:rsidRDefault="00A01578" w:rsidP="00CF73DB">
      <w:pPr>
        <w:pStyle w:val="Lijstalinea"/>
        <w:numPr>
          <w:ilvl w:val="0"/>
          <w:numId w:val="41"/>
        </w:numPr>
      </w:pPr>
      <w:r w:rsidRPr="00A01578">
        <w:t>Geduld,</w:t>
      </w:r>
      <w:r w:rsidRPr="00A01578">
        <w:tab/>
      </w:r>
      <w:r w:rsidRPr="00A01578">
        <w:tab/>
        <w:t>geduldig is dat je veel geduld hebt</w:t>
      </w:r>
    </w:p>
    <w:p w:rsidR="00A01578" w:rsidRDefault="00A01578" w:rsidP="00CF73DB">
      <w:pPr>
        <w:pStyle w:val="Lijstalinea"/>
        <w:numPr>
          <w:ilvl w:val="0"/>
          <w:numId w:val="41"/>
        </w:numPr>
      </w:pPr>
      <w:r w:rsidRPr="00A01578">
        <w:t>Doelgericht</w:t>
      </w:r>
      <w:r w:rsidRPr="00A01578">
        <w:tab/>
      </w:r>
      <w:r w:rsidRPr="00A01578">
        <w:tab/>
        <w:t>doelbewust is dat je een duidelijke bedoeling hebt</w:t>
      </w:r>
    </w:p>
    <w:p w:rsidR="00CF73DB" w:rsidRDefault="00A01578" w:rsidP="00CF73DB">
      <w:r>
        <w:t>Deze kwaliteiten typeren mij. Ik heb ze voor mijn gevoel op de goede volgorde gezet en met de eigenschappen er bij. Dit typeert mij omdat de kwaliteiten zijn die mij kort en duidelijk weergeven.</w:t>
      </w:r>
    </w:p>
    <w:p w:rsidR="001A66E0" w:rsidRDefault="00CF73DB" w:rsidP="00CF73DB">
      <w:r>
        <w:t>Laat je top vijf van kwaliteiten aan anderen in je omgeving zien en vraag of zij zich kunnen vinden in jouw lijstje.</w:t>
      </w:r>
    </w:p>
    <w:p w:rsidR="00A01578" w:rsidRDefault="00A01578" w:rsidP="00CF73DB">
      <w:r>
        <w:t>Dit gedaan. Iedereen kon zich hier in vinden.</w:t>
      </w:r>
    </w:p>
    <w:bookmarkEnd w:id="37"/>
    <w:p w:rsidR="001A66E0" w:rsidRDefault="001A66E0" w:rsidP="004A0463"/>
    <w:p w:rsidR="001A66E0" w:rsidRDefault="001A66E0" w:rsidP="004A0463"/>
    <w:p w:rsidR="001A66E0" w:rsidRDefault="001A66E0" w:rsidP="004A0463"/>
    <w:p w:rsidR="001A66E0" w:rsidRDefault="001A66E0" w:rsidP="004A0463"/>
    <w:p w:rsidR="001A66E0" w:rsidRPr="006A73F2" w:rsidRDefault="001A66E0" w:rsidP="004A0463"/>
    <w:sectPr w:rsidR="001A66E0" w:rsidRPr="006A73F2" w:rsidSect="00D3776D">
      <w:footerReference w:type="default" r:id="rId41"/>
      <w:pgSz w:w="11906" w:h="16838" w:code="9"/>
      <w:pgMar w:top="1440" w:right="1644" w:bottom="1440" w:left="164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4B62" w:rsidRDefault="00AD4B62">
      <w:pPr>
        <w:spacing w:before="0" w:after="0" w:line="240" w:lineRule="auto"/>
      </w:pPr>
      <w:r>
        <w:separator/>
      </w:r>
    </w:p>
  </w:endnote>
  <w:endnote w:type="continuationSeparator" w:id="0">
    <w:p w:rsidR="00AD4B62" w:rsidRDefault="00AD4B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0D66" w:rsidRDefault="003F0D66">
    <w:pPr>
      <w:pStyle w:val="Voettekst"/>
    </w:pPr>
    <w:r>
      <w:rPr>
        <w:lang w:bidi="nl-NL"/>
      </w:rPr>
      <w:t xml:space="preserve">PAGINA </w:t>
    </w:r>
    <w:r>
      <w:rPr>
        <w:lang w:bidi="nl-NL"/>
      </w:rPr>
      <w:fldChar w:fldCharType="begin"/>
    </w:r>
    <w:r>
      <w:rPr>
        <w:lang w:bidi="nl-NL"/>
      </w:rPr>
      <w:instrText xml:space="preserve"> PAGE  \* Arabic  \* MERGEFORMAT </w:instrText>
    </w:r>
    <w:r>
      <w:rPr>
        <w:lang w:bidi="nl-NL"/>
      </w:rPr>
      <w:fldChar w:fldCharType="separate"/>
    </w:r>
    <w:r>
      <w:rPr>
        <w:noProof/>
        <w:lang w:bidi="nl-NL"/>
      </w:rPr>
      <w:t>1</w:t>
    </w:r>
    <w:r>
      <w:rPr>
        <w:lang w:bidi="nl-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4B62" w:rsidRDefault="00AD4B62">
      <w:pPr>
        <w:spacing w:before="0" w:after="0" w:line="240" w:lineRule="auto"/>
      </w:pPr>
      <w:r>
        <w:separator/>
      </w:r>
    </w:p>
  </w:footnote>
  <w:footnote w:type="continuationSeparator" w:id="0">
    <w:p w:rsidR="00AD4B62" w:rsidRDefault="00AD4B6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7" type="#_x0000_t75" style="width:11.25pt;height:11.25pt" o:bullet="t">
        <v:imagedata r:id="rId1" o:title="mso6FDA"/>
      </v:shape>
    </w:pict>
  </w:numPicBullet>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jstopsomteken"/>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D428D1"/>
    <w:multiLevelType w:val="hybridMultilevel"/>
    <w:tmpl w:val="361AE4A2"/>
    <w:lvl w:ilvl="0" w:tplc="04130007">
      <w:start w:val="1"/>
      <w:numFmt w:val="bullet"/>
      <w:lvlText w:val=""/>
      <w:lvlPicBulletId w:val="0"/>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5D2530F"/>
    <w:multiLevelType w:val="hybridMultilevel"/>
    <w:tmpl w:val="07687A76"/>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E641E4B"/>
    <w:multiLevelType w:val="hybridMultilevel"/>
    <w:tmpl w:val="C81697A4"/>
    <w:lvl w:ilvl="0" w:tplc="04130007">
      <w:start w:val="1"/>
      <w:numFmt w:val="bullet"/>
      <w:lvlText w:val=""/>
      <w:lvlPicBulletId w:val="0"/>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F8F5B63"/>
    <w:multiLevelType w:val="multilevel"/>
    <w:tmpl w:val="1CD6B866"/>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75A7426"/>
    <w:multiLevelType w:val="hybridMultilevel"/>
    <w:tmpl w:val="676ACBE6"/>
    <w:lvl w:ilvl="0" w:tplc="04130007">
      <w:start w:val="1"/>
      <w:numFmt w:val="bullet"/>
      <w:lvlText w:val=""/>
      <w:lvlPicBulletId w:val="0"/>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A194367"/>
    <w:multiLevelType w:val="hybridMultilevel"/>
    <w:tmpl w:val="339AEB06"/>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2A3440CC"/>
    <w:multiLevelType w:val="multilevel"/>
    <w:tmpl w:val="B5CE5722"/>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2D4C70A0"/>
    <w:multiLevelType w:val="hybridMultilevel"/>
    <w:tmpl w:val="A5E25CBA"/>
    <w:lvl w:ilvl="0" w:tplc="D5B2A79C">
      <w:start w:val="1"/>
      <w:numFmt w:val="upperLetter"/>
      <w:lvlText w:val="%1."/>
      <w:lvlJc w:val="left"/>
      <w:pPr>
        <w:ind w:left="420" w:hanging="360"/>
      </w:pPr>
      <w:rPr>
        <w:rFonts w:hint="default"/>
      </w:rPr>
    </w:lvl>
    <w:lvl w:ilvl="1" w:tplc="04130019" w:tentative="1">
      <w:start w:val="1"/>
      <w:numFmt w:val="lowerLetter"/>
      <w:lvlText w:val="%2."/>
      <w:lvlJc w:val="left"/>
      <w:pPr>
        <w:ind w:left="1140" w:hanging="360"/>
      </w:pPr>
    </w:lvl>
    <w:lvl w:ilvl="2" w:tplc="0413001B" w:tentative="1">
      <w:start w:val="1"/>
      <w:numFmt w:val="lowerRoman"/>
      <w:lvlText w:val="%3."/>
      <w:lvlJc w:val="right"/>
      <w:pPr>
        <w:ind w:left="1860" w:hanging="180"/>
      </w:pPr>
    </w:lvl>
    <w:lvl w:ilvl="3" w:tplc="0413000F" w:tentative="1">
      <w:start w:val="1"/>
      <w:numFmt w:val="decimal"/>
      <w:lvlText w:val="%4."/>
      <w:lvlJc w:val="left"/>
      <w:pPr>
        <w:ind w:left="2580" w:hanging="360"/>
      </w:pPr>
    </w:lvl>
    <w:lvl w:ilvl="4" w:tplc="04130019" w:tentative="1">
      <w:start w:val="1"/>
      <w:numFmt w:val="lowerLetter"/>
      <w:lvlText w:val="%5."/>
      <w:lvlJc w:val="left"/>
      <w:pPr>
        <w:ind w:left="3300" w:hanging="360"/>
      </w:pPr>
    </w:lvl>
    <w:lvl w:ilvl="5" w:tplc="0413001B" w:tentative="1">
      <w:start w:val="1"/>
      <w:numFmt w:val="lowerRoman"/>
      <w:lvlText w:val="%6."/>
      <w:lvlJc w:val="right"/>
      <w:pPr>
        <w:ind w:left="4020" w:hanging="180"/>
      </w:pPr>
    </w:lvl>
    <w:lvl w:ilvl="6" w:tplc="0413000F" w:tentative="1">
      <w:start w:val="1"/>
      <w:numFmt w:val="decimal"/>
      <w:lvlText w:val="%7."/>
      <w:lvlJc w:val="left"/>
      <w:pPr>
        <w:ind w:left="4740" w:hanging="360"/>
      </w:pPr>
    </w:lvl>
    <w:lvl w:ilvl="7" w:tplc="04130019" w:tentative="1">
      <w:start w:val="1"/>
      <w:numFmt w:val="lowerLetter"/>
      <w:lvlText w:val="%8."/>
      <w:lvlJc w:val="left"/>
      <w:pPr>
        <w:ind w:left="5460" w:hanging="360"/>
      </w:pPr>
    </w:lvl>
    <w:lvl w:ilvl="8" w:tplc="0413001B" w:tentative="1">
      <w:start w:val="1"/>
      <w:numFmt w:val="lowerRoman"/>
      <w:lvlText w:val="%9."/>
      <w:lvlJc w:val="right"/>
      <w:pPr>
        <w:ind w:left="6180" w:hanging="180"/>
      </w:pPr>
    </w:lvl>
  </w:abstractNum>
  <w:abstractNum w:abstractNumId="20" w15:restartNumberingAfterBreak="0">
    <w:nsid w:val="394E1525"/>
    <w:multiLevelType w:val="hybridMultilevel"/>
    <w:tmpl w:val="076AD46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452676DC"/>
    <w:multiLevelType w:val="multilevel"/>
    <w:tmpl w:val="427AC2DA"/>
    <w:lvl w:ilvl="0">
      <w:start w:val="3"/>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7972DFC"/>
    <w:multiLevelType w:val="hybridMultilevel"/>
    <w:tmpl w:val="5030DA6E"/>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47D45C6D"/>
    <w:multiLevelType w:val="hybridMultilevel"/>
    <w:tmpl w:val="9B3A99BC"/>
    <w:lvl w:ilvl="0" w:tplc="04130007">
      <w:start w:val="1"/>
      <w:numFmt w:val="bullet"/>
      <w:lvlText w:val=""/>
      <w:lvlPicBulletId w:val="0"/>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91319AC"/>
    <w:multiLevelType w:val="multilevel"/>
    <w:tmpl w:val="7942723E"/>
    <w:lvl w:ilvl="0">
      <w:start w:val="2"/>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49411316"/>
    <w:multiLevelType w:val="hybridMultilevel"/>
    <w:tmpl w:val="8A009714"/>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55CC4719"/>
    <w:multiLevelType w:val="hybridMultilevel"/>
    <w:tmpl w:val="4182A3B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55F274C0"/>
    <w:multiLevelType w:val="hybridMultilevel"/>
    <w:tmpl w:val="838ADEBE"/>
    <w:lvl w:ilvl="0" w:tplc="04130007">
      <w:start w:val="1"/>
      <w:numFmt w:val="bullet"/>
      <w:lvlText w:val=""/>
      <w:lvlPicBulletId w:val="0"/>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D177829"/>
    <w:multiLevelType w:val="multilevel"/>
    <w:tmpl w:val="0562D2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5E273AA9"/>
    <w:multiLevelType w:val="hybridMultilevel"/>
    <w:tmpl w:val="6BBC94E4"/>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0" w15:restartNumberingAfterBreak="0">
    <w:nsid w:val="5F034584"/>
    <w:multiLevelType w:val="hybridMultilevel"/>
    <w:tmpl w:val="E16A385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5BC2713"/>
    <w:multiLevelType w:val="multilevel"/>
    <w:tmpl w:val="04090023"/>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69A4087C"/>
    <w:multiLevelType w:val="hybridMultilevel"/>
    <w:tmpl w:val="8490E64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6BE0360C"/>
    <w:multiLevelType w:val="multilevel"/>
    <w:tmpl w:val="2E969558"/>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724931CB"/>
    <w:multiLevelType w:val="hybridMultilevel"/>
    <w:tmpl w:val="3FD2AD20"/>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7380504E"/>
    <w:multiLevelType w:val="hybridMultilevel"/>
    <w:tmpl w:val="09B6F346"/>
    <w:lvl w:ilvl="0" w:tplc="04130007">
      <w:start w:val="1"/>
      <w:numFmt w:val="bullet"/>
      <w:lvlText w:val=""/>
      <w:lvlPicBulletId w:val="0"/>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3DB65EC"/>
    <w:multiLevelType w:val="hybridMultilevel"/>
    <w:tmpl w:val="F922274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9"/>
  </w:num>
  <w:num w:numId="2">
    <w:abstractNumId w:val="9"/>
  </w:num>
  <w:num w:numId="3">
    <w:abstractNumId w:val="8"/>
  </w:num>
  <w:num w:numId="4">
    <w:abstractNumId w:val="8"/>
  </w:num>
  <w:num w:numId="5">
    <w:abstractNumId w:val="9"/>
  </w:num>
  <w:num w:numId="6">
    <w:abstractNumId w:val="8"/>
  </w:num>
  <w:num w:numId="7">
    <w:abstractNumId w:val="13"/>
  </w:num>
  <w:num w:numId="8">
    <w:abstractNumId w:val="10"/>
  </w:num>
  <w:num w:numId="9">
    <w:abstractNumId w:val="18"/>
  </w:num>
  <w:num w:numId="10">
    <w:abstractNumId w:val="15"/>
  </w:num>
  <w:num w:numId="11">
    <w:abstractNumId w:val="33"/>
  </w:num>
  <w:num w:numId="12">
    <w:abstractNumId w:val="31"/>
  </w:num>
  <w:num w:numId="13">
    <w:abstractNumId w:val="7"/>
  </w:num>
  <w:num w:numId="14">
    <w:abstractNumId w:val="6"/>
  </w:num>
  <w:num w:numId="15">
    <w:abstractNumId w:val="5"/>
  </w:num>
  <w:num w:numId="16">
    <w:abstractNumId w:val="4"/>
  </w:num>
  <w:num w:numId="17">
    <w:abstractNumId w:val="3"/>
  </w:num>
  <w:num w:numId="18">
    <w:abstractNumId w:val="2"/>
  </w:num>
  <w:num w:numId="19">
    <w:abstractNumId w:val="1"/>
  </w:num>
  <w:num w:numId="20">
    <w:abstractNumId w:val="0"/>
  </w:num>
  <w:num w:numId="21">
    <w:abstractNumId w:val="27"/>
  </w:num>
  <w:num w:numId="22">
    <w:abstractNumId w:val="26"/>
  </w:num>
  <w:num w:numId="23">
    <w:abstractNumId w:val="12"/>
  </w:num>
  <w:num w:numId="24">
    <w:abstractNumId w:val="29"/>
  </w:num>
  <w:num w:numId="25">
    <w:abstractNumId w:val="25"/>
  </w:num>
  <w:num w:numId="26">
    <w:abstractNumId w:val="22"/>
  </w:num>
  <w:num w:numId="27">
    <w:abstractNumId w:val="34"/>
  </w:num>
  <w:num w:numId="28">
    <w:abstractNumId w:val="19"/>
  </w:num>
  <w:num w:numId="29">
    <w:abstractNumId w:val="17"/>
  </w:num>
  <w:num w:numId="30">
    <w:abstractNumId w:val="16"/>
  </w:num>
  <w:num w:numId="31">
    <w:abstractNumId w:val="14"/>
  </w:num>
  <w:num w:numId="32">
    <w:abstractNumId w:val="35"/>
  </w:num>
  <w:num w:numId="33">
    <w:abstractNumId w:val="11"/>
  </w:num>
  <w:num w:numId="34">
    <w:abstractNumId w:val="32"/>
  </w:num>
  <w:num w:numId="35">
    <w:abstractNumId w:val="28"/>
  </w:num>
  <w:num w:numId="36">
    <w:abstractNumId w:val="24"/>
  </w:num>
  <w:num w:numId="37">
    <w:abstractNumId w:val="21"/>
  </w:num>
  <w:num w:numId="38">
    <w:abstractNumId w:val="23"/>
  </w:num>
  <w:num w:numId="39">
    <w:abstractNumId w:val="20"/>
  </w:num>
  <w:num w:numId="40">
    <w:abstractNumId w:val="30"/>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980"/>
    <w:rsid w:val="000611F6"/>
    <w:rsid w:val="00070E75"/>
    <w:rsid w:val="000748AA"/>
    <w:rsid w:val="000A2B89"/>
    <w:rsid w:val="00112F2B"/>
    <w:rsid w:val="00142372"/>
    <w:rsid w:val="001638F6"/>
    <w:rsid w:val="001A2000"/>
    <w:rsid w:val="001A66E0"/>
    <w:rsid w:val="001E46D8"/>
    <w:rsid w:val="002720C4"/>
    <w:rsid w:val="00293980"/>
    <w:rsid w:val="003209D6"/>
    <w:rsid w:val="00334A73"/>
    <w:rsid w:val="003422FF"/>
    <w:rsid w:val="00362399"/>
    <w:rsid w:val="00366C9C"/>
    <w:rsid w:val="003A30F4"/>
    <w:rsid w:val="003A7603"/>
    <w:rsid w:val="003F0D66"/>
    <w:rsid w:val="004377FC"/>
    <w:rsid w:val="004527AB"/>
    <w:rsid w:val="00466D77"/>
    <w:rsid w:val="00470135"/>
    <w:rsid w:val="004952C4"/>
    <w:rsid w:val="004A0463"/>
    <w:rsid w:val="004A73D1"/>
    <w:rsid w:val="004C7473"/>
    <w:rsid w:val="005A1C5A"/>
    <w:rsid w:val="005A422E"/>
    <w:rsid w:val="005A6B97"/>
    <w:rsid w:val="005C2386"/>
    <w:rsid w:val="005C4D12"/>
    <w:rsid w:val="005D7CE1"/>
    <w:rsid w:val="005E6AEE"/>
    <w:rsid w:val="00612919"/>
    <w:rsid w:val="00636649"/>
    <w:rsid w:val="00642A73"/>
    <w:rsid w:val="00686703"/>
    <w:rsid w:val="00690EFD"/>
    <w:rsid w:val="006A73F2"/>
    <w:rsid w:val="006B7EF8"/>
    <w:rsid w:val="006D21E3"/>
    <w:rsid w:val="006D65C4"/>
    <w:rsid w:val="007021DE"/>
    <w:rsid w:val="00732607"/>
    <w:rsid w:val="00760CAF"/>
    <w:rsid w:val="00777480"/>
    <w:rsid w:val="007A26EA"/>
    <w:rsid w:val="007A3FA3"/>
    <w:rsid w:val="007D5EEC"/>
    <w:rsid w:val="00844483"/>
    <w:rsid w:val="0087002A"/>
    <w:rsid w:val="008D2647"/>
    <w:rsid w:val="008F1908"/>
    <w:rsid w:val="009050F4"/>
    <w:rsid w:val="00934F1C"/>
    <w:rsid w:val="009D2231"/>
    <w:rsid w:val="00A01578"/>
    <w:rsid w:val="00A122DB"/>
    <w:rsid w:val="00A5217E"/>
    <w:rsid w:val="00AD165F"/>
    <w:rsid w:val="00AD4B62"/>
    <w:rsid w:val="00B00A8C"/>
    <w:rsid w:val="00B1799A"/>
    <w:rsid w:val="00B47B7A"/>
    <w:rsid w:val="00B646B8"/>
    <w:rsid w:val="00B74DBE"/>
    <w:rsid w:val="00BE6B85"/>
    <w:rsid w:val="00C067B3"/>
    <w:rsid w:val="00C45CA5"/>
    <w:rsid w:val="00C80BD4"/>
    <w:rsid w:val="00CA4C4C"/>
    <w:rsid w:val="00CF3A42"/>
    <w:rsid w:val="00CF73DB"/>
    <w:rsid w:val="00D07E68"/>
    <w:rsid w:val="00D2652A"/>
    <w:rsid w:val="00D3776D"/>
    <w:rsid w:val="00D4594F"/>
    <w:rsid w:val="00D5413C"/>
    <w:rsid w:val="00D604DC"/>
    <w:rsid w:val="00DC07A3"/>
    <w:rsid w:val="00DD37D7"/>
    <w:rsid w:val="00E11B8A"/>
    <w:rsid w:val="00E74739"/>
    <w:rsid w:val="00E90376"/>
    <w:rsid w:val="00F47FA7"/>
    <w:rsid w:val="00F677F9"/>
    <w:rsid w:val="00F90683"/>
    <w:rsid w:val="00FA6907"/>
    <w:rsid w:val="00FB0104"/>
    <w:rsid w:val="00FC3EC6"/>
    <w:rsid w:val="00FD1504"/>
    <w:rsid w:val="00FD6CFB"/>
    <w:rsid w:val="00FE20BE"/>
    <w:rsid w:val="00FF3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419B422"/>
  <w15:chartTrackingRefBased/>
  <w15:docId w15:val="{1F41B7DC-3258-4E67-88DC-4F67AD10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D322D" w:themeColor="text2"/>
        <w:sz w:val="22"/>
        <w:szCs w:val="22"/>
        <w:lang w:val="nl-NL" w:eastAsia="ja-JP" w:bidi="ar-SA"/>
      </w:rPr>
    </w:rPrDefault>
    <w:pPrDefault>
      <w:pPr>
        <w:spacing w:before="120" w:after="200" w:line="264"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FD1504"/>
  </w:style>
  <w:style w:type="paragraph" w:styleId="Kop1">
    <w:name w:val="heading 1"/>
    <w:basedOn w:val="Standaard"/>
    <w:next w:val="Standaard"/>
    <w:link w:val="Kop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Kop2">
    <w:name w:val="heading 2"/>
    <w:basedOn w:val="Standaard"/>
    <w:next w:val="Standaard"/>
    <w:link w:val="Kop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Kop3">
    <w:name w:val="heading 3"/>
    <w:basedOn w:val="Standaard"/>
    <w:next w:val="Standaard"/>
    <w:link w:val="Kop3Char"/>
    <w:uiPriority w:val="4"/>
    <w:semiHidden/>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Kop5">
    <w:name w:val="heading 5"/>
    <w:basedOn w:val="Standaard"/>
    <w:next w:val="Standaard"/>
    <w:link w:val="Kop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Kop6">
    <w:name w:val="heading 6"/>
    <w:basedOn w:val="Standaard"/>
    <w:next w:val="Standaard"/>
    <w:link w:val="Kop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Kop8">
    <w:name w:val="heading 8"/>
    <w:basedOn w:val="Standaard"/>
    <w:next w:val="Standaard"/>
    <w:link w:val="Kop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Kop9">
    <w:name w:val="heading 9"/>
    <w:basedOn w:val="Standaard"/>
    <w:next w:val="Standaard"/>
    <w:link w:val="Kop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Lichtearcering">
    <w:name w:val="Light Shading"/>
    <w:basedOn w:val="Standaardtabe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gegevens">
    <w:name w:val="Contactgegevens"/>
    <w:basedOn w:val="Standaard"/>
    <w:uiPriority w:val="4"/>
    <w:qFormat/>
    <w:pPr>
      <w:spacing w:before="360" w:after="0"/>
      <w:contextualSpacing/>
      <w:jc w:val="center"/>
    </w:pPr>
  </w:style>
  <w:style w:type="character" w:customStyle="1" w:styleId="Kop1Char">
    <w:name w:val="Kop 1 Char"/>
    <w:basedOn w:val="Standaardalinea-lettertype"/>
    <w:link w:val="Kop1"/>
    <w:uiPriority w:val="4"/>
    <w:rsid w:val="00690EFD"/>
    <w:rPr>
      <w:rFonts w:asciiTheme="majorHAnsi" w:eastAsiaTheme="majorEastAsia" w:hAnsiTheme="majorHAnsi" w:cstheme="majorBidi"/>
      <w:color w:val="3F251D" w:themeColor="accent1"/>
      <w:sz w:val="30"/>
      <w:szCs w:val="30"/>
    </w:rPr>
  </w:style>
  <w:style w:type="character" w:customStyle="1" w:styleId="Kop2Char">
    <w:name w:val="Kop 2 Char"/>
    <w:basedOn w:val="Standaardalinea-lettertype"/>
    <w:link w:val="Kop2"/>
    <w:uiPriority w:val="4"/>
    <w:rsid w:val="00690EFD"/>
    <w:rPr>
      <w:rFonts w:asciiTheme="majorHAnsi" w:eastAsiaTheme="majorEastAsia" w:hAnsiTheme="majorHAnsi" w:cstheme="majorBidi"/>
      <w:caps/>
      <w:color w:val="3F251D" w:themeColor="accent1"/>
      <w:sz w:val="22"/>
      <w:szCs w:val="22"/>
    </w:rPr>
  </w:style>
  <w:style w:type="character" w:customStyle="1" w:styleId="Kop3Char">
    <w:name w:val="Kop 3 Char"/>
    <w:basedOn w:val="Standaardalinea-lettertype"/>
    <w:link w:val="Kop3"/>
    <w:uiPriority w:val="4"/>
    <w:semiHidden/>
    <w:rsid w:val="00690EFD"/>
    <w:rPr>
      <w:rFonts w:asciiTheme="majorHAnsi" w:eastAsiaTheme="majorEastAsia" w:hAnsiTheme="majorHAnsi" w:cstheme="majorBidi"/>
      <w:color w:val="3F251D" w:themeColor="accent1"/>
      <w:sz w:val="22"/>
      <w:szCs w:val="22"/>
    </w:rPr>
  </w:style>
  <w:style w:type="character" w:customStyle="1" w:styleId="Kop5Char">
    <w:name w:val="Kop 5 Char"/>
    <w:basedOn w:val="Standaardalinea-lettertype"/>
    <w:link w:val="Kop5"/>
    <w:uiPriority w:val="4"/>
    <w:semiHidden/>
    <w:rsid w:val="00690EFD"/>
    <w:rPr>
      <w:rFonts w:asciiTheme="majorHAnsi" w:eastAsiaTheme="majorEastAsia" w:hAnsiTheme="majorHAnsi" w:cstheme="majorBidi"/>
      <w:color w:val="1F120E" w:themeColor="accent1" w:themeShade="80"/>
    </w:rPr>
  </w:style>
  <w:style w:type="character" w:customStyle="1" w:styleId="Kop6Char">
    <w:name w:val="Kop 6 Char"/>
    <w:basedOn w:val="Standaardalinea-lettertype"/>
    <w:link w:val="Kop6"/>
    <w:uiPriority w:val="4"/>
    <w:semiHidden/>
    <w:rsid w:val="00690EFD"/>
    <w:rPr>
      <w:rFonts w:asciiTheme="majorHAnsi" w:eastAsiaTheme="majorEastAsia" w:hAnsiTheme="majorHAnsi" w:cstheme="majorBidi"/>
      <w:i/>
      <w:iCs/>
      <w:color w:val="1F120E" w:themeColor="accent1" w:themeShade="7F"/>
    </w:rPr>
  </w:style>
  <w:style w:type="paragraph" w:styleId="Lijstopsomteken">
    <w:name w:val="List Bullet"/>
    <w:basedOn w:val="Standaard"/>
    <w:uiPriority w:val="7"/>
    <w:unhideWhenUsed/>
    <w:qFormat/>
    <w:pPr>
      <w:numPr>
        <w:numId w:val="5"/>
      </w:numPr>
    </w:pPr>
  </w:style>
  <w:style w:type="paragraph" w:styleId="Lijstnummering">
    <w:name w:val="List Number"/>
    <w:basedOn w:val="Standaard"/>
    <w:uiPriority w:val="5"/>
    <w:unhideWhenUsed/>
    <w:qFormat/>
    <w:pPr>
      <w:numPr>
        <w:numId w:val="6"/>
      </w:numPr>
      <w:contextualSpacing/>
    </w:pPr>
  </w:style>
  <w:style w:type="paragraph" w:styleId="Titel">
    <w:name w:val="Title"/>
    <w:basedOn w:val="Standaard"/>
    <w:link w:val="Titel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elChar">
    <w:name w:val="Titel Char"/>
    <w:basedOn w:val="Standaardalinea-lettertype"/>
    <w:link w:val="Titel"/>
    <w:uiPriority w:val="2"/>
    <w:rsid w:val="00FD1504"/>
    <w:rPr>
      <w:rFonts w:asciiTheme="majorHAnsi" w:eastAsiaTheme="majorEastAsia" w:hAnsiTheme="majorHAnsi" w:cstheme="majorBidi"/>
      <w:color w:val="3F251D" w:themeColor="accent1"/>
      <w:kern w:val="28"/>
      <w:sz w:val="60"/>
      <w:szCs w:val="60"/>
    </w:rPr>
  </w:style>
  <w:style w:type="paragraph" w:styleId="Ondertitel">
    <w:name w:val="Subtitle"/>
    <w:basedOn w:val="Standaard"/>
    <w:link w:val="Ondertitel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OndertitelChar">
    <w:name w:val="Ondertitel Char"/>
    <w:basedOn w:val="Standaardalinea-lettertype"/>
    <w:link w:val="Ondertitel"/>
    <w:uiPriority w:val="3"/>
    <w:rsid w:val="00FD1504"/>
    <w:rPr>
      <w:rFonts w:asciiTheme="majorHAnsi" w:eastAsiaTheme="majorEastAsia" w:hAnsiTheme="majorHAnsi" w:cstheme="majorBidi"/>
      <w:caps/>
      <w:sz w:val="26"/>
      <w:szCs w:val="26"/>
    </w:rPr>
  </w:style>
  <w:style w:type="paragraph" w:customStyle="1" w:styleId="Foto">
    <w:name w:val="Foto"/>
    <w:basedOn w:val="Standaard"/>
    <w:uiPriority w:val="1"/>
    <w:qFormat/>
    <w:rsid w:val="00D5413C"/>
    <w:pPr>
      <w:spacing w:before="2400" w:after="400"/>
      <w:jc w:val="center"/>
    </w:pPr>
  </w:style>
  <w:style w:type="paragraph" w:styleId="Bijschrift">
    <w:name w:val="caption"/>
    <w:basedOn w:val="Standaard"/>
    <w:next w:val="Standaard"/>
    <w:uiPriority w:val="2"/>
    <w:semiHidden/>
    <w:unhideWhenUsed/>
    <w:qFormat/>
    <w:rsid w:val="00A122DB"/>
    <w:pPr>
      <w:spacing w:before="0" w:line="240" w:lineRule="auto"/>
    </w:pPr>
    <w:rPr>
      <w:i/>
      <w:iCs/>
      <w:szCs w:val="18"/>
    </w:rPr>
  </w:style>
  <w:style w:type="character" w:customStyle="1" w:styleId="Kop9Char">
    <w:name w:val="Kop 9 Char"/>
    <w:basedOn w:val="Standaardalinea-lettertype"/>
    <w:link w:val="Kop9"/>
    <w:uiPriority w:val="4"/>
    <w:semiHidden/>
    <w:rsid w:val="00A122DB"/>
    <w:rPr>
      <w:rFonts w:asciiTheme="majorHAnsi" w:eastAsiaTheme="majorEastAsia" w:hAnsiTheme="majorHAnsi" w:cstheme="majorBidi"/>
      <w:i/>
      <w:iCs/>
      <w:color w:val="272727" w:themeColor="text1" w:themeTint="D8"/>
      <w:szCs w:val="21"/>
    </w:rPr>
  </w:style>
  <w:style w:type="character" w:customStyle="1" w:styleId="Kop8Char">
    <w:name w:val="Kop 8 Char"/>
    <w:basedOn w:val="Standaardalinea-lettertype"/>
    <w:link w:val="Kop8"/>
    <w:uiPriority w:val="4"/>
    <w:semiHidden/>
    <w:rsid w:val="00A122DB"/>
    <w:rPr>
      <w:rFonts w:asciiTheme="majorHAnsi" w:eastAsiaTheme="majorEastAsia" w:hAnsiTheme="majorHAnsi" w:cstheme="majorBidi"/>
      <w:color w:val="272727" w:themeColor="text1" w:themeTint="D8"/>
      <w:szCs w:val="21"/>
    </w:rPr>
  </w:style>
  <w:style w:type="paragraph" w:styleId="Kopvaninhoudsopgave">
    <w:name w:val="TOC Heading"/>
    <w:basedOn w:val="Kop1"/>
    <w:next w:val="Standaard"/>
    <w:uiPriority w:val="39"/>
    <w:unhideWhenUsed/>
    <w:qFormat/>
    <w:pPr>
      <w:spacing w:before="0"/>
      <w:outlineLvl w:val="9"/>
    </w:pPr>
  </w:style>
  <w:style w:type="paragraph" w:styleId="Voettekst">
    <w:name w:val="footer"/>
    <w:basedOn w:val="Standaard"/>
    <w:link w:val="VoettekstChar"/>
    <w:uiPriority w:val="99"/>
    <w:unhideWhenUsed/>
    <w:rsid w:val="003422FF"/>
    <w:pPr>
      <w:spacing w:before="0" w:after="0" w:line="240" w:lineRule="auto"/>
      <w:jc w:val="right"/>
    </w:pPr>
    <w:rPr>
      <w:szCs w:val="16"/>
    </w:rPr>
  </w:style>
  <w:style w:type="character" w:customStyle="1" w:styleId="VoettekstChar">
    <w:name w:val="Voettekst Char"/>
    <w:basedOn w:val="Standaardalinea-lettertype"/>
    <w:link w:val="Voettekst"/>
    <w:uiPriority w:val="99"/>
    <w:rsid w:val="003422FF"/>
    <w:rPr>
      <w:sz w:val="22"/>
      <w:szCs w:val="16"/>
    </w:rPr>
  </w:style>
  <w:style w:type="paragraph" w:styleId="Inhopg3">
    <w:name w:val="toc 3"/>
    <w:basedOn w:val="Standaard"/>
    <w:next w:val="Standaard"/>
    <w:autoRedefine/>
    <w:uiPriority w:val="39"/>
    <w:unhideWhenUsed/>
    <w:pPr>
      <w:spacing w:after="100"/>
      <w:ind w:left="400"/>
    </w:pPr>
    <w:rPr>
      <w:i/>
      <w:iCs/>
    </w:rPr>
  </w:style>
  <w:style w:type="paragraph" w:styleId="Inhopg1">
    <w:name w:val="toc 1"/>
    <w:basedOn w:val="Standaard"/>
    <w:next w:val="Standaard"/>
    <w:autoRedefine/>
    <w:uiPriority w:val="39"/>
    <w:unhideWhenUsed/>
    <w:pPr>
      <w:spacing w:after="100"/>
    </w:pPr>
  </w:style>
  <w:style w:type="paragraph" w:styleId="Inhopg2">
    <w:name w:val="toc 2"/>
    <w:basedOn w:val="Standaard"/>
    <w:next w:val="Standaard"/>
    <w:autoRedefine/>
    <w:uiPriority w:val="39"/>
    <w:unhideWhenUsed/>
    <w:pPr>
      <w:spacing w:after="100"/>
      <w:ind w:left="200"/>
    </w:pPr>
  </w:style>
  <w:style w:type="paragraph" w:styleId="Ballontekst">
    <w:name w:val="Balloon Text"/>
    <w:basedOn w:val="Standaard"/>
    <w:link w:val="BallontekstChar"/>
    <w:uiPriority w:val="99"/>
    <w:semiHidden/>
    <w:unhideWhenUsed/>
    <w:rsid w:val="00A122DB"/>
    <w:pPr>
      <w:spacing w:after="0" w:line="240" w:lineRule="auto"/>
    </w:pPr>
    <w:rPr>
      <w:rFonts w:ascii="Tahoma" w:hAnsi="Tahoma" w:cs="Tahoma"/>
      <w:szCs w:val="16"/>
    </w:rPr>
  </w:style>
  <w:style w:type="character" w:customStyle="1" w:styleId="BallontekstChar">
    <w:name w:val="Ballontekst Char"/>
    <w:basedOn w:val="Standaardalinea-lettertype"/>
    <w:link w:val="Ballontekst"/>
    <w:uiPriority w:val="99"/>
    <w:semiHidden/>
    <w:rsid w:val="00A122DB"/>
    <w:rPr>
      <w:rFonts w:ascii="Tahoma" w:hAnsi="Tahoma" w:cs="Tahoma"/>
      <w:szCs w:val="16"/>
    </w:rPr>
  </w:style>
  <w:style w:type="paragraph" w:styleId="Bibliografie">
    <w:name w:val="Bibliography"/>
    <w:basedOn w:val="Standaard"/>
    <w:next w:val="Standaard"/>
    <w:uiPriority w:val="39"/>
    <w:semiHidden/>
    <w:unhideWhenUsed/>
  </w:style>
  <w:style w:type="paragraph" w:styleId="Plattetekst3">
    <w:name w:val="Body Text 3"/>
    <w:basedOn w:val="Standaard"/>
    <w:link w:val="Plattetekst3Char"/>
    <w:uiPriority w:val="99"/>
    <w:semiHidden/>
    <w:unhideWhenUsed/>
    <w:rsid w:val="00A122DB"/>
    <w:pPr>
      <w:spacing w:after="120"/>
    </w:pPr>
    <w:rPr>
      <w:szCs w:val="16"/>
    </w:rPr>
  </w:style>
  <w:style w:type="table" w:customStyle="1" w:styleId="Rapporttabel">
    <w:name w:val="Rapporttabel"/>
    <w:basedOn w:val="Standaardtabe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elraster">
    <w:name w:val="Table Grid"/>
    <w:basedOn w:val="Standaardtabe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1A2000"/>
    <w:pPr>
      <w:spacing w:before="0" w:after="0" w:line="240" w:lineRule="auto"/>
    </w:pPr>
  </w:style>
  <w:style w:type="character" w:customStyle="1" w:styleId="KoptekstChar">
    <w:name w:val="Koptekst Char"/>
    <w:basedOn w:val="Standaardalinea-lettertype"/>
    <w:link w:val="Koptekst"/>
    <w:uiPriority w:val="99"/>
    <w:rsid w:val="001A2000"/>
  </w:style>
  <w:style w:type="character" w:customStyle="1" w:styleId="Plattetekst3Char">
    <w:name w:val="Platte tekst 3 Char"/>
    <w:basedOn w:val="Standaardalinea-lettertype"/>
    <w:link w:val="Plattetekst3"/>
    <w:uiPriority w:val="99"/>
    <w:semiHidden/>
    <w:rsid w:val="00A122DB"/>
    <w:rPr>
      <w:szCs w:val="16"/>
    </w:rPr>
  </w:style>
  <w:style w:type="character" w:styleId="Verwijzingopmerking">
    <w:name w:val="annotation reference"/>
    <w:basedOn w:val="Standaardalinea-lettertype"/>
    <w:uiPriority w:val="99"/>
    <w:semiHidden/>
    <w:unhideWhenUsed/>
    <w:rsid w:val="00A122DB"/>
    <w:rPr>
      <w:sz w:val="22"/>
      <w:szCs w:val="16"/>
    </w:rPr>
  </w:style>
  <w:style w:type="paragraph" w:styleId="Plattetekstinspringen3">
    <w:name w:val="Body Text Indent 3"/>
    <w:basedOn w:val="Standaard"/>
    <w:link w:val="Plattetekstinspringen3Char"/>
    <w:uiPriority w:val="99"/>
    <w:semiHidden/>
    <w:unhideWhenUsed/>
    <w:rsid w:val="00A122DB"/>
    <w:pPr>
      <w:spacing w:after="120"/>
      <w:ind w:left="360"/>
    </w:pPr>
    <w:rPr>
      <w:szCs w:val="16"/>
    </w:rPr>
  </w:style>
  <w:style w:type="character" w:customStyle="1" w:styleId="Plattetekstinspringen3Char">
    <w:name w:val="Platte tekst inspringen 3 Char"/>
    <w:basedOn w:val="Standaardalinea-lettertype"/>
    <w:link w:val="Plattetekstinspringen3"/>
    <w:uiPriority w:val="99"/>
    <w:semiHidden/>
    <w:rsid w:val="00A122DB"/>
    <w:rPr>
      <w:szCs w:val="16"/>
    </w:rPr>
  </w:style>
  <w:style w:type="paragraph" w:styleId="Tekstopmerking">
    <w:name w:val="annotation text"/>
    <w:basedOn w:val="Standaard"/>
    <w:link w:val="TekstopmerkingChar"/>
    <w:uiPriority w:val="99"/>
    <w:semiHidden/>
    <w:unhideWhenUsed/>
    <w:rsid w:val="00A122DB"/>
    <w:pPr>
      <w:spacing w:line="240" w:lineRule="auto"/>
    </w:pPr>
    <w:rPr>
      <w:szCs w:val="20"/>
    </w:rPr>
  </w:style>
  <w:style w:type="character" w:customStyle="1" w:styleId="TekstopmerkingChar">
    <w:name w:val="Tekst opmerking Char"/>
    <w:basedOn w:val="Standaardalinea-lettertype"/>
    <w:link w:val="Tekstopmerking"/>
    <w:uiPriority w:val="99"/>
    <w:semiHidden/>
    <w:rsid w:val="00A122DB"/>
    <w:rPr>
      <w:szCs w:val="20"/>
    </w:rPr>
  </w:style>
  <w:style w:type="paragraph" w:styleId="Onderwerpvanopmerking">
    <w:name w:val="annotation subject"/>
    <w:basedOn w:val="Tekstopmerking"/>
    <w:next w:val="Tekstopmerking"/>
    <w:link w:val="OnderwerpvanopmerkingChar"/>
    <w:uiPriority w:val="99"/>
    <w:semiHidden/>
    <w:unhideWhenUsed/>
    <w:rsid w:val="00A122DB"/>
    <w:rPr>
      <w:b/>
      <w:bCs/>
    </w:rPr>
  </w:style>
  <w:style w:type="character" w:customStyle="1" w:styleId="OnderwerpvanopmerkingChar">
    <w:name w:val="Onderwerp van opmerking Char"/>
    <w:basedOn w:val="TekstopmerkingChar"/>
    <w:link w:val="Onderwerpvanopmerking"/>
    <w:uiPriority w:val="99"/>
    <w:semiHidden/>
    <w:rsid w:val="00A122DB"/>
    <w:rPr>
      <w:b/>
      <w:bCs/>
      <w:szCs w:val="20"/>
    </w:rPr>
  </w:style>
  <w:style w:type="paragraph" w:styleId="Documentstructuur">
    <w:name w:val="Document Map"/>
    <w:basedOn w:val="Standaard"/>
    <w:link w:val="DocumentstructuurChar"/>
    <w:uiPriority w:val="99"/>
    <w:semiHidden/>
    <w:unhideWhenUsed/>
    <w:rsid w:val="00A122DB"/>
    <w:pPr>
      <w:spacing w:before="0" w:after="0" w:line="240" w:lineRule="auto"/>
    </w:pPr>
    <w:rPr>
      <w:rFonts w:ascii="Segoe UI" w:hAnsi="Segoe UI" w:cs="Segoe UI"/>
      <w:szCs w:val="16"/>
    </w:rPr>
  </w:style>
  <w:style w:type="character" w:customStyle="1" w:styleId="DocumentstructuurChar">
    <w:name w:val="Documentstructuur Char"/>
    <w:basedOn w:val="Standaardalinea-lettertype"/>
    <w:link w:val="Documentstructuur"/>
    <w:uiPriority w:val="99"/>
    <w:semiHidden/>
    <w:rsid w:val="00A122DB"/>
    <w:rPr>
      <w:rFonts w:ascii="Segoe UI" w:hAnsi="Segoe UI" w:cs="Segoe UI"/>
      <w:szCs w:val="16"/>
    </w:rPr>
  </w:style>
  <w:style w:type="paragraph" w:styleId="Eindnoottekst">
    <w:name w:val="endnote text"/>
    <w:basedOn w:val="Standaard"/>
    <w:link w:val="EindnoottekstChar"/>
    <w:uiPriority w:val="99"/>
    <w:semiHidden/>
    <w:unhideWhenUsed/>
    <w:rsid w:val="00A122DB"/>
    <w:pPr>
      <w:spacing w:before="0" w:after="0" w:line="240" w:lineRule="auto"/>
    </w:pPr>
    <w:rPr>
      <w:szCs w:val="20"/>
    </w:rPr>
  </w:style>
  <w:style w:type="character" w:customStyle="1" w:styleId="EindnoottekstChar">
    <w:name w:val="Eindnoottekst Char"/>
    <w:basedOn w:val="Standaardalinea-lettertype"/>
    <w:link w:val="Eindnoottekst"/>
    <w:uiPriority w:val="99"/>
    <w:semiHidden/>
    <w:rsid w:val="00A122DB"/>
    <w:rPr>
      <w:szCs w:val="20"/>
    </w:rPr>
  </w:style>
  <w:style w:type="paragraph" w:styleId="Afzender">
    <w:name w:val="envelope return"/>
    <w:basedOn w:val="Standaard"/>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Voetnoottekst">
    <w:name w:val="footnote text"/>
    <w:basedOn w:val="Standaard"/>
    <w:link w:val="VoetnoottekstChar"/>
    <w:uiPriority w:val="99"/>
    <w:semiHidden/>
    <w:unhideWhenUsed/>
    <w:rsid w:val="00A122DB"/>
    <w:pPr>
      <w:spacing w:before="0" w:after="0" w:line="240" w:lineRule="auto"/>
    </w:pPr>
    <w:rPr>
      <w:szCs w:val="20"/>
    </w:rPr>
  </w:style>
  <w:style w:type="character" w:customStyle="1" w:styleId="VoetnoottekstChar">
    <w:name w:val="Voetnoottekst Char"/>
    <w:basedOn w:val="Standaardalinea-lettertype"/>
    <w:link w:val="Voetnoottekst"/>
    <w:uiPriority w:val="99"/>
    <w:semiHidden/>
    <w:rsid w:val="00A122DB"/>
    <w:rPr>
      <w:szCs w:val="20"/>
    </w:rPr>
  </w:style>
  <w:style w:type="character" w:styleId="HTMLCode">
    <w:name w:val="HTML Code"/>
    <w:basedOn w:val="Standaardalinea-lettertype"/>
    <w:uiPriority w:val="99"/>
    <w:semiHidden/>
    <w:unhideWhenUsed/>
    <w:rsid w:val="00A122DB"/>
    <w:rPr>
      <w:rFonts w:ascii="Consolas" w:hAnsi="Consolas"/>
      <w:sz w:val="22"/>
      <w:szCs w:val="20"/>
    </w:rPr>
  </w:style>
  <w:style w:type="paragraph" w:styleId="HTML-voorafopgemaakt">
    <w:name w:val="HTML Preformatted"/>
    <w:basedOn w:val="Standaard"/>
    <w:link w:val="HTML-voorafopgemaaktChar"/>
    <w:uiPriority w:val="99"/>
    <w:semiHidden/>
    <w:unhideWhenUsed/>
    <w:rsid w:val="00A122DB"/>
    <w:pPr>
      <w:spacing w:before="0" w:after="0" w:line="240" w:lineRule="auto"/>
    </w:pPr>
    <w:rPr>
      <w:rFonts w:ascii="Consolas" w:hAnsi="Consolas"/>
      <w:szCs w:val="20"/>
    </w:rPr>
  </w:style>
  <w:style w:type="character" w:customStyle="1" w:styleId="HTML-voorafopgemaaktChar">
    <w:name w:val="HTML - vooraf opgemaakt Char"/>
    <w:basedOn w:val="Standaardalinea-lettertype"/>
    <w:link w:val="HTML-voorafopgemaakt"/>
    <w:uiPriority w:val="99"/>
    <w:semiHidden/>
    <w:rsid w:val="00A122DB"/>
    <w:rPr>
      <w:rFonts w:ascii="Consolas" w:hAnsi="Consolas"/>
      <w:szCs w:val="20"/>
    </w:rPr>
  </w:style>
  <w:style w:type="character" w:styleId="HTML-toetsenbord">
    <w:name w:val="HTML Keyboard"/>
    <w:basedOn w:val="Standaardalinea-lettertype"/>
    <w:uiPriority w:val="99"/>
    <w:semiHidden/>
    <w:unhideWhenUsed/>
    <w:rsid w:val="00A122DB"/>
    <w:rPr>
      <w:rFonts w:ascii="Consolas" w:hAnsi="Consolas"/>
      <w:sz w:val="22"/>
      <w:szCs w:val="20"/>
    </w:rPr>
  </w:style>
  <w:style w:type="character" w:styleId="HTML-schrijfmachine">
    <w:name w:val="HTML Typewriter"/>
    <w:basedOn w:val="Standaardalinea-lettertype"/>
    <w:uiPriority w:val="99"/>
    <w:semiHidden/>
    <w:unhideWhenUsed/>
    <w:rsid w:val="00A122DB"/>
    <w:rPr>
      <w:rFonts w:ascii="Consolas" w:hAnsi="Consolas"/>
      <w:sz w:val="22"/>
      <w:szCs w:val="20"/>
    </w:rPr>
  </w:style>
  <w:style w:type="paragraph" w:styleId="Macrotekst">
    <w:name w:val="macro"/>
    <w:link w:val="Macroteks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kstChar">
    <w:name w:val="Macrotekst Char"/>
    <w:basedOn w:val="Standaardalinea-lettertype"/>
    <w:link w:val="Macrotekst"/>
    <w:uiPriority w:val="99"/>
    <w:semiHidden/>
    <w:rsid w:val="00A122DB"/>
    <w:rPr>
      <w:rFonts w:ascii="Consolas" w:hAnsi="Consolas"/>
      <w:szCs w:val="20"/>
    </w:rPr>
  </w:style>
  <w:style w:type="paragraph" w:styleId="Tekstzonderopmaak">
    <w:name w:val="Plain Text"/>
    <w:basedOn w:val="Standaard"/>
    <w:link w:val="TekstzonderopmaakChar"/>
    <w:uiPriority w:val="99"/>
    <w:semiHidden/>
    <w:unhideWhenUsed/>
    <w:rsid w:val="00A122DB"/>
    <w:pPr>
      <w:spacing w:before="0" w:after="0" w:line="240" w:lineRule="auto"/>
    </w:pPr>
    <w:rPr>
      <w:rFonts w:ascii="Consolas" w:hAnsi="Consolas"/>
      <w:szCs w:val="21"/>
    </w:rPr>
  </w:style>
  <w:style w:type="character" w:customStyle="1" w:styleId="TekstzonderopmaakChar">
    <w:name w:val="Tekst zonder opmaak Char"/>
    <w:basedOn w:val="Standaardalinea-lettertype"/>
    <w:link w:val="Tekstzonderopmaak"/>
    <w:uiPriority w:val="99"/>
    <w:semiHidden/>
    <w:rsid w:val="00A122DB"/>
    <w:rPr>
      <w:rFonts w:ascii="Consolas" w:hAnsi="Consolas"/>
      <w:szCs w:val="21"/>
    </w:rPr>
  </w:style>
  <w:style w:type="character" w:styleId="Tekstvantijdelijkeaanduiding">
    <w:name w:val="Placeholder Text"/>
    <w:basedOn w:val="Standaardalinea-lettertype"/>
    <w:uiPriority w:val="99"/>
    <w:semiHidden/>
    <w:rsid w:val="00A122DB"/>
    <w:rPr>
      <w:color w:val="595959" w:themeColor="text1" w:themeTint="A6"/>
    </w:rPr>
  </w:style>
  <w:style w:type="paragraph" w:styleId="Lijstalinea">
    <w:name w:val="List Paragraph"/>
    <w:basedOn w:val="Standaard"/>
    <w:uiPriority w:val="34"/>
    <w:semiHidden/>
    <w:qFormat/>
    <w:rsid w:val="0087002A"/>
    <w:pPr>
      <w:ind w:left="720"/>
      <w:contextualSpacing/>
    </w:pPr>
  </w:style>
  <w:style w:type="paragraph" w:styleId="Normaalweb">
    <w:name w:val="Normal (Web)"/>
    <w:basedOn w:val="Standaard"/>
    <w:uiPriority w:val="99"/>
    <w:semiHidden/>
    <w:unhideWhenUsed/>
    <w:rsid w:val="00B1799A"/>
    <w:pPr>
      <w:spacing w:before="100" w:beforeAutospacing="1" w:after="100" w:afterAutospacing="1" w:line="240" w:lineRule="auto"/>
    </w:pPr>
    <w:rPr>
      <w:rFonts w:ascii="Times New Roman" w:eastAsia="Times New Roman" w:hAnsi="Times New Roman" w:cs="Times New Roman"/>
      <w:color w:val="auto"/>
      <w:sz w:val="24"/>
      <w:szCs w:val="24"/>
      <w:lang w:eastAsia="nl-NL"/>
    </w:rPr>
  </w:style>
  <w:style w:type="character" w:styleId="Hyperlink">
    <w:name w:val="Hyperlink"/>
    <w:basedOn w:val="Standaardalinea-lettertype"/>
    <w:uiPriority w:val="99"/>
    <w:unhideWhenUsed/>
    <w:rsid w:val="00D2652A"/>
    <w:rPr>
      <w:color w:val="993E21" w:themeColor="hyperlink"/>
      <w:u w:val="single"/>
    </w:rPr>
  </w:style>
  <w:style w:type="character" w:styleId="Onopgelostemelding">
    <w:name w:val="Unresolved Mention"/>
    <w:basedOn w:val="Standaardalinea-lettertype"/>
    <w:uiPriority w:val="99"/>
    <w:semiHidden/>
    <w:unhideWhenUsed/>
    <w:rsid w:val="00D2652A"/>
    <w:rPr>
      <w:color w:val="605E5C"/>
      <w:shd w:val="clear" w:color="auto" w:fill="E1DFDD"/>
    </w:rPr>
  </w:style>
  <w:style w:type="paragraph" w:styleId="Index1">
    <w:name w:val="index 1"/>
    <w:basedOn w:val="Standaard"/>
    <w:next w:val="Standaard"/>
    <w:autoRedefine/>
    <w:uiPriority w:val="99"/>
    <w:semiHidden/>
    <w:unhideWhenUsed/>
    <w:rsid w:val="00A5217E"/>
    <w:pPr>
      <w:spacing w:before="0" w:after="0" w:line="240" w:lineRule="auto"/>
      <w:ind w:left="220" w:hanging="220"/>
    </w:pPr>
  </w:style>
  <w:style w:type="character" w:styleId="Voetnootmarkering">
    <w:name w:val="footnote reference"/>
    <w:basedOn w:val="Standaardalinea-lettertype"/>
    <w:uiPriority w:val="99"/>
    <w:semiHidden/>
    <w:unhideWhenUsed/>
    <w:rsid w:val="004A73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3915439">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552421379">
      <w:bodyDiv w:val="1"/>
      <w:marLeft w:val="0"/>
      <w:marRight w:val="0"/>
      <w:marTop w:val="0"/>
      <w:marBottom w:val="0"/>
      <w:divBdr>
        <w:top w:val="none" w:sz="0" w:space="0" w:color="auto"/>
        <w:left w:val="none" w:sz="0" w:space="0" w:color="auto"/>
        <w:bottom w:val="none" w:sz="0" w:space="0" w:color="auto"/>
        <w:right w:val="none" w:sz="0" w:space="0" w:color="auto"/>
      </w:divBdr>
      <w:divsChild>
        <w:div w:id="677930743">
          <w:marLeft w:val="0"/>
          <w:marRight w:val="0"/>
          <w:marTop w:val="0"/>
          <w:marBottom w:val="0"/>
          <w:divBdr>
            <w:top w:val="none" w:sz="0" w:space="0" w:color="auto"/>
            <w:left w:val="none" w:sz="0" w:space="0" w:color="auto"/>
            <w:bottom w:val="none" w:sz="0" w:space="0" w:color="auto"/>
            <w:right w:val="none" w:sz="0" w:space="0" w:color="auto"/>
          </w:divBdr>
          <w:divsChild>
            <w:div w:id="800879735">
              <w:marLeft w:val="0"/>
              <w:marRight w:val="0"/>
              <w:marTop w:val="0"/>
              <w:marBottom w:val="0"/>
              <w:divBdr>
                <w:top w:val="none" w:sz="0" w:space="0" w:color="auto"/>
                <w:left w:val="none" w:sz="0" w:space="0" w:color="auto"/>
                <w:bottom w:val="none" w:sz="0" w:space="0" w:color="auto"/>
                <w:right w:val="none" w:sz="0" w:space="0" w:color="auto"/>
              </w:divBdr>
            </w:div>
          </w:divsChild>
        </w:div>
        <w:div w:id="580214079">
          <w:marLeft w:val="0"/>
          <w:marRight w:val="0"/>
          <w:marTop w:val="0"/>
          <w:marBottom w:val="0"/>
          <w:divBdr>
            <w:top w:val="none" w:sz="0" w:space="0" w:color="auto"/>
            <w:left w:val="none" w:sz="0" w:space="0" w:color="auto"/>
            <w:bottom w:val="none" w:sz="0" w:space="0" w:color="auto"/>
            <w:right w:val="none" w:sz="0" w:space="0" w:color="auto"/>
          </w:divBdr>
          <w:divsChild>
            <w:div w:id="1654869739">
              <w:marLeft w:val="0"/>
              <w:marRight w:val="0"/>
              <w:marTop w:val="0"/>
              <w:marBottom w:val="0"/>
              <w:divBdr>
                <w:top w:val="none" w:sz="0" w:space="0" w:color="auto"/>
                <w:left w:val="none" w:sz="0" w:space="0" w:color="auto"/>
                <w:bottom w:val="none" w:sz="0" w:space="0" w:color="auto"/>
                <w:right w:val="none" w:sz="0" w:space="0" w:color="auto"/>
              </w:divBdr>
              <w:divsChild>
                <w:div w:id="557325854">
                  <w:marLeft w:val="0"/>
                  <w:marRight w:val="0"/>
                  <w:marTop w:val="0"/>
                  <w:marBottom w:val="0"/>
                  <w:divBdr>
                    <w:top w:val="none" w:sz="0" w:space="0" w:color="auto"/>
                    <w:left w:val="none" w:sz="0" w:space="0" w:color="auto"/>
                    <w:bottom w:val="none" w:sz="0" w:space="0" w:color="auto"/>
                    <w:right w:val="none" w:sz="0" w:space="0" w:color="auto"/>
                  </w:divBdr>
                  <w:divsChild>
                    <w:div w:id="1525287240">
                      <w:marLeft w:val="0"/>
                      <w:marRight w:val="0"/>
                      <w:marTop w:val="0"/>
                      <w:marBottom w:val="0"/>
                      <w:divBdr>
                        <w:top w:val="none" w:sz="0" w:space="0" w:color="auto"/>
                        <w:left w:val="none" w:sz="0" w:space="0" w:color="auto"/>
                        <w:bottom w:val="none" w:sz="0" w:space="0" w:color="auto"/>
                        <w:right w:val="none" w:sz="0" w:space="0" w:color="auto"/>
                      </w:divBdr>
                      <w:divsChild>
                        <w:div w:id="966858766">
                          <w:marLeft w:val="0"/>
                          <w:marRight w:val="0"/>
                          <w:marTop w:val="0"/>
                          <w:marBottom w:val="75"/>
                          <w:divBdr>
                            <w:top w:val="single" w:sz="6" w:space="0" w:color="E0D8C7"/>
                            <w:left w:val="single" w:sz="6" w:space="0" w:color="E0D8C7"/>
                            <w:bottom w:val="single" w:sz="6" w:space="0" w:color="E0D8C7"/>
                            <w:right w:val="single" w:sz="6" w:space="0" w:color="E0D8C7"/>
                          </w:divBdr>
                        </w:div>
                        <w:div w:id="1596353976">
                          <w:marLeft w:val="0"/>
                          <w:marRight w:val="0"/>
                          <w:marTop w:val="0"/>
                          <w:marBottom w:val="75"/>
                          <w:divBdr>
                            <w:top w:val="single" w:sz="6" w:space="0" w:color="E0D8C7"/>
                            <w:left w:val="single" w:sz="6" w:space="0" w:color="E0D8C7"/>
                            <w:bottom w:val="single" w:sz="6" w:space="0" w:color="E0D8C7"/>
                            <w:right w:val="single" w:sz="6" w:space="0" w:color="E0D8C7"/>
                          </w:divBdr>
                        </w:div>
                        <w:div w:id="192889832">
                          <w:marLeft w:val="0"/>
                          <w:marRight w:val="0"/>
                          <w:marTop w:val="0"/>
                          <w:marBottom w:val="0"/>
                          <w:divBdr>
                            <w:top w:val="none" w:sz="0" w:space="0" w:color="auto"/>
                            <w:left w:val="none" w:sz="0" w:space="0" w:color="auto"/>
                            <w:bottom w:val="none" w:sz="0" w:space="0" w:color="auto"/>
                            <w:right w:val="none" w:sz="0" w:space="0" w:color="auto"/>
                          </w:divBdr>
                        </w:div>
                        <w:div w:id="2117213641">
                          <w:marLeft w:val="0"/>
                          <w:marRight w:val="0"/>
                          <w:marTop w:val="0"/>
                          <w:marBottom w:val="0"/>
                          <w:divBdr>
                            <w:top w:val="none" w:sz="0" w:space="0" w:color="auto"/>
                            <w:left w:val="none" w:sz="0" w:space="0" w:color="auto"/>
                            <w:bottom w:val="none" w:sz="0" w:space="0" w:color="auto"/>
                            <w:right w:val="none" w:sz="0" w:space="0" w:color="auto"/>
                          </w:divBdr>
                        </w:div>
                        <w:div w:id="405685876">
                          <w:marLeft w:val="0"/>
                          <w:marRight w:val="0"/>
                          <w:marTop w:val="0"/>
                          <w:marBottom w:val="0"/>
                          <w:divBdr>
                            <w:top w:val="none" w:sz="0" w:space="0" w:color="auto"/>
                            <w:left w:val="none" w:sz="0" w:space="0" w:color="auto"/>
                            <w:bottom w:val="none" w:sz="0" w:space="0" w:color="auto"/>
                            <w:right w:val="none" w:sz="0" w:space="0" w:color="auto"/>
                          </w:divBdr>
                          <w:divsChild>
                            <w:div w:id="452481617">
                              <w:marLeft w:val="0"/>
                              <w:marRight w:val="0"/>
                              <w:marTop w:val="0"/>
                              <w:marBottom w:val="0"/>
                              <w:divBdr>
                                <w:top w:val="none" w:sz="0" w:space="0" w:color="auto"/>
                                <w:left w:val="none" w:sz="0" w:space="0" w:color="auto"/>
                                <w:bottom w:val="none" w:sz="0" w:space="0" w:color="auto"/>
                                <w:right w:val="none" w:sz="0" w:space="0" w:color="auto"/>
                              </w:divBdr>
                              <w:divsChild>
                                <w:div w:id="255137577">
                                  <w:marLeft w:val="0"/>
                                  <w:marRight w:val="0"/>
                                  <w:marTop w:val="0"/>
                                  <w:marBottom w:val="0"/>
                                  <w:divBdr>
                                    <w:top w:val="none" w:sz="0" w:space="0" w:color="auto"/>
                                    <w:left w:val="none" w:sz="0" w:space="0" w:color="auto"/>
                                    <w:bottom w:val="none" w:sz="0" w:space="0" w:color="auto"/>
                                    <w:right w:val="none" w:sz="0" w:space="0" w:color="auto"/>
                                  </w:divBdr>
                                  <w:divsChild>
                                    <w:div w:id="15963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2022314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trouw.nl/samenleving/actrice-hanna-verboom-is-nu-sociaal-ondernemer-iets-doen-voor-een-ander-is-helend-~af625d016/" TargetMode="External"/><Relationship Id="rId18" Type="http://schemas.openxmlformats.org/officeDocument/2006/relationships/image" Target="media/image3.jpg"/><Relationship Id="rId26" Type="http://schemas.openxmlformats.org/officeDocument/2006/relationships/image" Target="media/image6.png"/><Relationship Id="rId39" Type="http://schemas.openxmlformats.org/officeDocument/2006/relationships/hyperlink" Target="https://start.24boost.nl/api/nl/library/get.json?dpsid=2018-76409119-89b7-44ec-8d06-909c4c67e23a--Gedragseigenschappenlijst.pdf" TargetMode="External"/><Relationship Id="rId3" Type="http://schemas.openxmlformats.org/officeDocument/2006/relationships/styles" Target="styles.xml"/><Relationship Id="rId21" Type="http://schemas.openxmlformats.org/officeDocument/2006/relationships/hyperlink" Target="https://start.24boost.nl/api/nl/library/get.json?dpsid=2018-76409119-89b7-44ec-8d06-909c4c67e23a--Gedragseigenschappenlijst.pdf" TargetMode="External"/><Relationship Id="rId34" Type="http://schemas.openxmlformats.org/officeDocument/2006/relationships/hyperlink" Target="https://start.24boost.nl/"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boyanslat.com/videos.html" TargetMode="External"/><Relationship Id="rId17" Type="http://schemas.openxmlformats.org/officeDocument/2006/relationships/hyperlink" Target="https://start.24boost.nl/api/nl/library/get.json?dpsid=2018-ba9faf99-204b-49c9-8758-a760bc568d90--Gedragseigenschappenlijst.pdf" TargetMode="External"/><Relationship Id="rId25" Type="http://schemas.openxmlformats.org/officeDocument/2006/relationships/image" Target="media/image5.png"/><Relationship Id="rId33" Type="http://schemas.openxmlformats.org/officeDocument/2006/relationships/hyperlink" Target="https://www.vixyvideo.com/" TargetMode="External"/><Relationship Id="rId38"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hyperlink" Target="https://youtu.be/Lhe8HDkRNeo" TargetMode="External"/><Relationship Id="rId20" Type="http://schemas.openxmlformats.org/officeDocument/2006/relationships/hyperlink" Target="http://en.linoit.com/" TargetMode="External"/><Relationship Id="rId29" Type="http://schemas.openxmlformats.org/officeDocument/2006/relationships/hyperlink" Target="https://start.24boost.nl/"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rityvlog.nl/over-charity-vlog/janet-klarien/" TargetMode="External"/><Relationship Id="rId24" Type="http://schemas.openxmlformats.org/officeDocument/2006/relationships/hyperlink" Target="https://start.24boost.nl/api/nl/library/get.json?dpsid=2018-76409119-89b7-44ec-8d06-909c4c67e23a--Gedragseigenschappenlijst.pdf" TargetMode="External"/><Relationship Id="rId32" Type="http://schemas.openxmlformats.org/officeDocument/2006/relationships/hyperlink" Target="https://start.24boost.nl/" TargetMode="External"/><Relationship Id="rId37" Type="http://schemas.openxmlformats.org/officeDocument/2006/relationships/hyperlink" Target="https://www.wur.nl/nl/Dossiers/dossier/Wolven-1.htm" TargetMode="External"/><Relationship Id="rId40" Type="http://schemas.openxmlformats.org/officeDocument/2006/relationships/image" Target="media/image9.jpg"/><Relationship Id="rId5" Type="http://schemas.openxmlformats.org/officeDocument/2006/relationships/webSettings" Target="webSettings.xml"/><Relationship Id="rId15" Type="http://schemas.openxmlformats.org/officeDocument/2006/relationships/hyperlink" Target="https://www.spiesenspreken.nl/2014/09/elevator-pitch-10-tips-om-deze-overtuigend-te-maken/" TargetMode="External"/><Relationship Id="rId23" Type="http://schemas.openxmlformats.org/officeDocument/2006/relationships/hyperlink" Target="https://start.24boost.nl/" TargetMode="External"/><Relationship Id="rId28" Type="http://schemas.openxmlformats.org/officeDocument/2006/relationships/hyperlink" Target="https://start.24boost.nl/api/nl/library/get.json?dpsid=2018-76409119-89b7-44ec-8d06-909c4c67e23a--Gedragseigenschappenlijst.pdf" TargetMode="External"/><Relationship Id="rId36" Type="http://schemas.openxmlformats.org/officeDocument/2006/relationships/image" Target="media/image7.jpg"/><Relationship Id="rId10" Type="http://schemas.openxmlformats.org/officeDocument/2006/relationships/hyperlink" Target="https://www.h-l.nl" TargetMode="External"/><Relationship Id="rId19" Type="http://schemas.openxmlformats.org/officeDocument/2006/relationships/hyperlink" Target="https://start.24boost.nl/api/nl/library/get.json?dpsid=2018-76409119-89b7-44ec-8d06-909c4c67e23a--Stappenplan-Online-prikbord-maken.pdf" TargetMode="External"/><Relationship Id="rId31" Type="http://schemas.openxmlformats.org/officeDocument/2006/relationships/hyperlink" Target="https://start.24boost.nl/"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h-l.nl" TargetMode="External"/><Relationship Id="rId14" Type="http://schemas.openxmlformats.org/officeDocument/2006/relationships/hyperlink" Target="https://start.24boost.nl/" TargetMode="External"/><Relationship Id="rId22" Type="http://schemas.openxmlformats.org/officeDocument/2006/relationships/image" Target="media/image4.png"/><Relationship Id="rId27" Type="http://schemas.openxmlformats.org/officeDocument/2006/relationships/hyperlink" Target="https://start.24boost.nl/api/nl/library/get.json?dpsid=2018-76409119-89b7-44ec-8d06-909c4c67e23a--TwinQ-Persoonlijkheidstypen.pdf" TargetMode="External"/><Relationship Id="rId30" Type="http://schemas.openxmlformats.org/officeDocument/2006/relationships/hyperlink" Target="https://start.24boost.nl/api/nl/library/get.json?dpsid=2018-76409119-89b7-44ec-8d06-909c4c67e23a--Gedragseigenschappenlijst.pdf" TargetMode="External"/><Relationship Id="rId35" Type="http://schemas.openxmlformats.org/officeDocument/2006/relationships/hyperlink" Target="https://start.24boost.nl/api/nl/library/get.json?dpsid=2018-76409119-89b7-44ec-8d06-909c4c67e23a--Gedragseigenschappenlijst.pdf" TargetMode="External"/><Relationship Id="rId43"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em%20Spakman\AppData\Roaming\Microsoft\Templates\Studieopdracht%20met%20voor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1AF9EEAD4AE41C0BF33AA792CB04792"/>
        <w:category>
          <w:name w:val="Algemeen"/>
          <w:gallery w:val="placeholder"/>
        </w:category>
        <w:types>
          <w:type w:val="bbPlcHdr"/>
        </w:types>
        <w:behaviors>
          <w:behavior w:val="content"/>
        </w:behaviors>
        <w:guid w:val="{048DFF07-F3CD-44F4-AA6E-D577152F7B15}"/>
      </w:docPartPr>
      <w:docPartBody>
        <w:p w:rsidR="0026747D" w:rsidRDefault="00191EB1">
          <w:pPr>
            <w:pStyle w:val="81AF9EEAD4AE41C0BF33AA792CB04792"/>
          </w:pPr>
          <w:r>
            <w:rPr>
              <w:lang w:bidi="nl-NL"/>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75781F0C"/>
    <w:lvl w:ilvl="0">
      <w:start w:val="1"/>
      <w:numFmt w:val="bullet"/>
      <w:pStyle w:val="Lijstopsomteken"/>
      <w:lvlText w:val="−"/>
      <w:lvlJc w:val="left"/>
      <w:pPr>
        <w:ind w:left="720" w:hanging="360"/>
      </w:pPr>
      <w:rPr>
        <w:rFonts w:ascii="Century Gothic" w:hAnsi="Century Gothic" w:hint="default"/>
        <w:color w:val="0D0D0D" w:themeColor="text1" w:themeTint="F2"/>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EB1"/>
    <w:rsid w:val="00102CA7"/>
    <w:rsid w:val="00191EB1"/>
    <w:rsid w:val="0026747D"/>
    <w:rsid w:val="004200A9"/>
    <w:rsid w:val="00532453"/>
    <w:rsid w:val="00775050"/>
    <w:rsid w:val="00EA5E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532A3A9F31C34FB39356B2999C41EF21">
    <w:name w:val="532A3A9F31C34FB39356B2999C41EF21"/>
  </w:style>
  <w:style w:type="paragraph" w:customStyle="1" w:styleId="63CDFE2D044E4DC3822D3A220F2E3215">
    <w:name w:val="63CDFE2D044E4DC3822D3A220F2E3215"/>
  </w:style>
  <w:style w:type="paragraph" w:customStyle="1" w:styleId="5E1D20BC18054CF4A84530F0696B713F">
    <w:name w:val="5E1D20BC18054CF4A84530F0696B713F"/>
  </w:style>
  <w:style w:type="paragraph" w:customStyle="1" w:styleId="2C7AA06496274948A4AF5DB40185CDB3">
    <w:name w:val="2C7AA06496274948A4AF5DB40185CDB3"/>
  </w:style>
  <w:style w:type="paragraph" w:customStyle="1" w:styleId="81AF9EEAD4AE41C0BF33AA792CB04792">
    <w:name w:val="81AF9EEAD4AE41C0BF33AA792CB04792"/>
  </w:style>
  <w:style w:type="paragraph" w:customStyle="1" w:styleId="A80DBF2070A14495A7EC683C220D02BB">
    <w:name w:val="A80DBF2070A14495A7EC683C220D02BB"/>
  </w:style>
  <w:style w:type="paragraph" w:customStyle="1" w:styleId="4E446873F5D845F58A9A42B9F42A4099">
    <w:name w:val="4E446873F5D845F58A9A42B9F42A4099"/>
  </w:style>
  <w:style w:type="paragraph" w:styleId="Lijstopsomteken">
    <w:name w:val="List Bullet"/>
    <w:basedOn w:val="Standaard"/>
    <w:uiPriority w:val="7"/>
    <w:unhideWhenUsed/>
    <w:qFormat/>
    <w:pPr>
      <w:numPr>
        <w:numId w:val="1"/>
      </w:numPr>
      <w:spacing w:before="120" w:after="200" w:line="264" w:lineRule="auto"/>
    </w:pPr>
    <w:rPr>
      <w:color w:val="44546A" w:themeColor="text2"/>
      <w:lang w:eastAsia="ja-JP"/>
    </w:rPr>
  </w:style>
  <w:style w:type="paragraph" w:customStyle="1" w:styleId="F5868FA6E55C4CD887CB77292A88B2BF">
    <w:name w:val="F5868FA6E55C4CD887CB77292A88B2BF"/>
  </w:style>
  <w:style w:type="paragraph" w:customStyle="1" w:styleId="2187DDA180A7430CA93B2DB59B7FF2A5">
    <w:name w:val="2187DDA180A7430CA93B2DB59B7FF2A5"/>
  </w:style>
  <w:style w:type="paragraph" w:customStyle="1" w:styleId="758291FDE13F4C8E8CC267F8C0C33D53">
    <w:name w:val="758291FDE13F4C8E8CC267F8C0C33D53"/>
  </w:style>
  <w:style w:type="paragraph" w:customStyle="1" w:styleId="91B0854B0A9A49B2853BA431E7932B45">
    <w:name w:val="91B0854B0A9A49B2853BA431E7932B45"/>
    <w:rsid w:val="00102CA7"/>
  </w:style>
  <w:style w:type="paragraph" w:customStyle="1" w:styleId="5A05B105315B4CF49367F0E1471AE29D">
    <w:name w:val="5A05B105315B4CF49367F0E1471AE29D"/>
    <w:rsid w:val="00102CA7"/>
  </w:style>
  <w:style w:type="paragraph" w:customStyle="1" w:styleId="D48C1FEA9CBE4785A942AEDF851A9D5A">
    <w:name w:val="D48C1FEA9CBE4785A942AEDF851A9D5A"/>
    <w:rsid w:val="00102CA7"/>
  </w:style>
  <w:style w:type="paragraph" w:customStyle="1" w:styleId="7FCDCCCF1E0E47ABAD953FE17C89A590">
    <w:name w:val="7FCDCCCF1E0E47ABAD953FE17C89A590"/>
    <w:rsid w:val="00102CA7"/>
  </w:style>
  <w:style w:type="paragraph" w:customStyle="1" w:styleId="F804F0A2D13C412193FBB5C52FDE2A11">
    <w:name w:val="F804F0A2D13C412193FBB5C52FDE2A11"/>
    <w:rsid w:val="00102CA7"/>
  </w:style>
  <w:style w:type="paragraph" w:customStyle="1" w:styleId="4A16121A8C8D46FB81D989B1AEA5B6C5">
    <w:name w:val="4A16121A8C8D46FB81D989B1AEA5B6C5"/>
    <w:rsid w:val="00102C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AD344-9635-4C07-98BD-C78DB3D45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Studieopdracht met voorblad</Template>
  <TotalTime>3614</TotalTime>
  <Pages>44</Pages>
  <Words>11783</Words>
  <Characters>64808</Characters>
  <Application>Microsoft Office Word</Application>
  <DocSecurity>0</DocSecurity>
  <Lines>540</Lines>
  <Paragraphs>152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Willem spakman</dc:creator>
  <cp:keywords/>
  <cp:lastModifiedBy>Willem spakman</cp:lastModifiedBy>
  <cp:revision>14</cp:revision>
  <dcterms:created xsi:type="dcterms:W3CDTF">2018-11-27T11:43:00Z</dcterms:created>
  <dcterms:modified xsi:type="dcterms:W3CDTF">2019-03-13T05:54:00Z</dcterms:modified>
  <cp:version/>
</cp:coreProperties>
</file>